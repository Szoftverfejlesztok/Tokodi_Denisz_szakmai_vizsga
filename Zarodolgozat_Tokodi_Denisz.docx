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Normltblzat"/>
        <w:tblW w:w="0" w:type="auto"/>
        <w:tblBorders>
          <w:top w:val="single" w:color="FFFFFF" w:themeColor="background1" w:sz="12"/>
          <w:left w:val="single" w:color="FFFFFF" w:themeColor="background1" w:sz="12"/>
          <w:bottom w:val="single" w:color="FFFFFF" w:themeColor="background1" w:sz="12"/>
          <w:right w:val="single" w:color="FFFFFF" w:themeColor="background1" w:sz="12"/>
          <w:insideH w:val="single" w:color="FFFFFF" w:themeColor="background1" w:sz="12"/>
          <w:insideV w:val="single" w:color="FFFFFF" w:themeColor="background1" w:sz="12"/>
        </w:tblBorders>
        <w:tblLayout w:type="fixed"/>
        <w:tblLook w:val="04A0" w:firstRow="1" w:lastRow="0" w:firstColumn="1" w:lastColumn="0" w:noHBand="0" w:noVBand="1"/>
      </w:tblPr>
      <w:tblGrid>
        <w:gridCol w:w="3207"/>
        <w:gridCol w:w="3215"/>
        <w:gridCol w:w="3208"/>
      </w:tblGrid>
      <w:tr w:rsidR="256C99CE" w:rsidTr="256C99CE" w14:paraId="62CAE7EF">
        <w:trPr>
          <w:trHeight w:val="1635"/>
        </w:trPr>
        <w:tc>
          <w:tcPr>
            <w:tcW w:w="9630" w:type="dxa"/>
            <w:gridSpan w:val="3"/>
            <w:tcBorders>
              <w:right w:val="single" w:color="FFFFFF" w:themeColor="background1" w:sz="6"/>
            </w:tcBorders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69724ED4" w14:textId="666E040A">
            <w:pPr>
              <w:tabs>
                <w:tab w:val="left" w:leader="none" w:pos="284"/>
              </w:tabs>
              <w:spacing w:after="0" w:line="240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56C99CE" w:rsidTr="256C99CE" w14:paraId="4ADE5D7D">
        <w:trPr>
          <w:trHeight w:val="2265"/>
        </w:trPr>
        <w:tc>
          <w:tcPr>
            <w:tcW w:w="9630" w:type="dxa"/>
            <w:gridSpan w:val="3"/>
            <w:tcBorders>
              <w:right w:val="single" w:color="FFFFFF" w:themeColor="background1" w:sz="6"/>
            </w:tcBorders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0EB10AAF" w14:textId="56E7BAC3">
            <w:pPr>
              <w:pStyle w:val="Cm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52"/>
                <w:szCs w:val="52"/>
              </w:rPr>
            </w:pPr>
            <w:r w:rsidRPr="256C99CE" w:rsidR="256C99CE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52"/>
                <w:szCs w:val="52"/>
                <w:lang w:val="hu-HU"/>
              </w:rPr>
              <w:t>ZÁRÓDOLGOZAT</w:t>
            </w:r>
          </w:p>
        </w:tc>
      </w:tr>
      <w:tr w:rsidR="256C99CE" w:rsidTr="256C99CE" w14:paraId="65FC189C">
        <w:trPr>
          <w:trHeight w:val="7365"/>
        </w:trPr>
        <w:tc>
          <w:tcPr>
            <w:tcW w:w="9630" w:type="dxa"/>
            <w:gridSpan w:val="3"/>
            <w:tcBorders>
              <w:right w:val="single" w:color="FFFFFF" w:themeColor="background1" w:sz="6"/>
            </w:tcBorders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657A7178" w14:textId="7501AC2C">
            <w:pPr>
              <w:pStyle w:val="Cm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52"/>
                <w:szCs w:val="52"/>
              </w:rPr>
            </w:pPr>
            <w:r w:rsidRPr="256C99CE" w:rsidR="256C99CE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52"/>
                <w:szCs w:val="52"/>
                <w:lang w:val="hu-HU"/>
              </w:rPr>
              <w:t>SZSZC RÁDIÓ(FRONTEND)</w:t>
            </w:r>
          </w:p>
        </w:tc>
      </w:tr>
      <w:tr w:rsidR="256C99CE" w:rsidTr="256C99CE" w14:paraId="32B4593B">
        <w:trPr>
          <w:trHeight w:val="555"/>
        </w:trPr>
        <w:tc>
          <w:tcPr>
            <w:tcW w:w="3207" w:type="dxa"/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56035D3D" w14:textId="77DC0FF8">
            <w:pPr>
              <w:tabs>
                <w:tab w:val="left" w:leader="none" w:pos="284"/>
              </w:tabs>
              <w:spacing w:after="200" w:line="240" w:lineRule="auto"/>
              <w:ind w:left="850" w:right="85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6C99CE" w:rsidR="256C99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hu-HU"/>
              </w:rPr>
              <w:t>Tanuló</w:t>
            </w:r>
          </w:p>
        </w:tc>
        <w:tc>
          <w:tcPr>
            <w:tcW w:w="3215" w:type="dxa"/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6A0C36DD" w14:textId="5100DED1">
            <w:pPr>
              <w:tabs>
                <w:tab w:val="left" w:leader="none" w:pos="284"/>
              </w:tabs>
              <w:spacing w:after="200" w:line="240" w:lineRule="auto"/>
              <w:ind w:left="850" w:right="85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3208" w:type="dxa"/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73A9E345" w14:textId="2279B01A">
            <w:pPr>
              <w:tabs>
                <w:tab w:val="left" w:leader="none" w:pos="284"/>
              </w:tabs>
              <w:spacing w:after="200" w:line="240" w:lineRule="auto"/>
              <w:ind w:left="850" w:right="85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6C99CE" w:rsidR="256C99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hu-HU"/>
              </w:rPr>
              <w:t>Mentor</w:t>
            </w:r>
          </w:p>
        </w:tc>
      </w:tr>
      <w:tr w:rsidR="256C99CE" w:rsidTr="256C99CE" w14:paraId="6E3F3E73">
        <w:trPr>
          <w:trHeight w:val="840"/>
        </w:trPr>
        <w:tc>
          <w:tcPr>
            <w:tcW w:w="3207" w:type="dxa"/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756BB88A" w14:textId="212B2A5D">
            <w:pPr>
              <w:pStyle w:val="NormalImeiPrezime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28"/>
                <w:szCs w:val="28"/>
              </w:rPr>
            </w:pPr>
            <w:r w:rsidRPr="256C99CE" w:rsidR="256C99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28"/>
                <w:szCs w:val="28"/>
                <w:lang w:val="hu-HU"/>
              </w:rPr>
              <w:t>TOKODI DENISZ</w:t>
            </w:r>
          </w:p>
        </w:tc>
        <w:tc>
          <w:tcPr>
            <w:tcW w:w="3215" w:type="dxa"/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1F3EF02A" w14:textId="52212A1D">
            <w:pPr>
              <w:tabs>
                <w:tab w:val="left" w:leader="none" w:pos="284"/>
              </w:tabs>
              <w:spacing w:after="0" w:line="240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3208" w:type="dxa"/>
            <w:tcMar>
              <w:left w:w="105" w:type="dxa"/>
              <w:right w:w="105" w:type="dxa"/>
            </w:tcMar>
            <w:vAlign w:val="center"/>
          </w:tcPr>
          <w:p w:rsidR="256C99CE" w:rsidP="256C99CE" w:rsidRDefault="256C99CE" w14:paraId="38606040" w14:textId="75D866F3">
            <w:pPr>
              <w:pStyle w:val="NormalImeiPrezime"/>
              <w:tabs>
                <w:tab w:val="left" w:leader="none" w:pos="284"/>
              </w:tabs>
              <w:spacing w:after="0" w:line="240" w:lineRule="auto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28"/>
                <w:szCs w:val="28"/>
              </w:rPr>
            </w:pPr>
            <w:r w:rsidRPr="256C99CE" w:rsidR="256C99C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1"/>
                <w:color w:val="000000" w:themeColor="text1" w:themeTint="FF" w:themeShade="FF"/>
                <w:sz w:val="28"/>
                <w:szCs w:val="28"/>
                <w:lang w:val="hu-HU"/>
              </w:rPr>
              <w:t>SZABÓ BEATRIX</w:t>
            </w:r>
          </w:p>
        </w:tc>
      </w:tr>
    </w:tbl>
    <w:p w:rsidRPr="006C772C" w:rsidR="00425D6E" w:rsidP="256C99CE" w:rsidRDefault="00425D6E" w14:paraId="06D3151A" w14:textId="03DB303A">
      <w:pPr>
        <w:pStyle w:val="Norml"/>
        <w:tabs>
          <w:tab w:val="left" w:leader="none" w:pos="284"/>
        </w:tabs>
        <w:spacing/>
      </w:pPr>
    </w:p>
    <w:p w:rsidRPr="006C772C" w:rsidR="006532DB" w:rsidP="256C99CE" w:rsidRDefault="40F13D56" w14:paraId="727E437F" w14:textId="4D9FCEF3">
      <w:pPr>
        <w:pStyle w:val="Tartalomjegyzkcmsora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0F13D56">
        <w:rPr>
          <w:rFonts w:ascii="Times New Roman" w:hAnsi="Times New Roman" w:eastAsia="Times New Roman" w:cs="Times New Roman"/>
          <w:color w:val="auto"/>
        </w:rPr>
        <w:t>Tartalom</w:t>
      </w:r>
    </w:p>
    <w:p w:rsidRPr="006C772C" w:rsidR="00757FD7" w:rsidP="256C99CE" w:rsidRDefault="00757FD7" w14:paraId="42175D66" w14:textId="01364A6D">
      <w:pPr>
        <w:pStyle w:val="TJ1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r w:rsidRPr="006C772C">
        <w:rPr>
          <w:rFonts w:ascii="Times New Roman" w:hAnsi="Times New Roman"/>
        </w:rPr>
        <w:fldChar w:fldCharType="begin"/>
      </w:r>
      <w:r w:rsidRPr="006C772C" w:rsidR="006532DB">
        <w:rPr>
          <w:rFonts w:ascii="Times New Roman" w:hAnsi="Times New Roman"/>
        </w:rPr>
        <w:instrText>TOC \o "1-3" \h \z \u</w:instrText>
      </w:r>
      <w:r w:rsidRPr="006C772C">
        <w:rPr>
          <w:rFonts w:ascii="Times New Roman" w:hAnsi="Times New Roman"/>
        </w:rPr>
        <w:fldChar w:fldCharType="separate"/>
      </w:r>
      <w:hyperlink w:anchor="_Toc1122660380">
        <w:r w:rsidRPr="006C772C" w:rsidR="3E0B5B68">
          <w:rPr>
            <w:rStyle w:val="Hiperhivatkozs"/>
            <w:rFonts w:ascii="Times New Roman" w:hAnsi="Times New Roman"/>
          </w:rPr>
          <w:t>Bevezetés</w:t>
        </w:r>
        <w:r w:rsidRPr="006C772C" w:rsidR="006532DB">
          <w:rPr>
            <w:rFonts w:ascii="Times New Roman" w:hAnsi="Times New Roman"/>
          </w:rPr>
          <w:tab/>
        </w:r>
        <w:r w:rsidRPr="006C772C" w:rsidR="006532DB">
          <w:rPr>
            <w:rFonts w:ascii="Times New Roman" w:hAnsi="Times New Roman"/>
          </w:rPr>
          <w:fldChar w:fldCharType="begin"/>
        </w:r>
        <w:r w:rsidRPr="006C772C" w:rsidR="006532DB">
          <w:rPr>
            <w:rFonts w:ascii="Times New Roman" w:hAnsi="Times New Roman"/>
          </w:rPr>
          <w:instrText>PAGEREF _Toc1122660380 \h</w:instrText>
        </w:r>
        <w:r w:rsidRPr="006C772C" w:rsidR="006532DB">
          <w:rPr>
            <w:rFonts w:ascii="Times New Roman" w:hAnsi="Times New Roman"/>
          </w:rPr>
        </w:r>
        <w:r w:rsidRPr="006C772C" w:rsidR="006532DB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2</w:t>
        </w:r>
        <w:r w:rsidRPr="006C772C" w:rsidR="006532DB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19CF055F" w14:textId="7C545E79">
      <w:pPr>
        <w:pStyle w:val="TJ1"/>
        <w:tabs>
          <w:tab w:val="left" w:pos="480"/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319690363">
        <w:r w:rsidRPr="006C772C" w:rsidR="3E0B5B68">
          <w:rPr>
            <w:rStyle w:val="Hiperhivatkozs"/>
            <w:rFonts w:ascii="Times New Roman" w:hAnsi="Times New Roman"/>
          </w:rPr>
          <w:t>1.</w:t>
        </w:r>
        <w:r w:rsidRPr="006C772C" w:rsidR="00757FD7">
          <w:rPr>
            <w:rFonts w:ascii="Times New Roman" w:hAnsi="Times New Roman"/>
          </w:rPr>
          <w:tab/>
        </w:r>
        <w:r w:rsidRPr="006C772C" w:rsidR="3E0B5B68">
          <w:rPr>
            <w:rStyle w:val="Hiperhivatkozs"/>
            <w:rFonts w:ascii="Times New Roman" w:hAnsi="Times New Roman"/>
          </w:rPr>
          <w:t>Fejlesztői dokumentáció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_Toc319690363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3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2F149C6D" w14:textId="7BEFFF25">
      <w:pPr>
        <w:pStyle w:val="TJ2"/>
        <w:tabs>
          <w:tab w:val="left" w:pos="720"/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2020747050">
        <w:r w:rsidRPr="006C772C" w:rsidR="3E0B5B68">
          <w:rPr>
            <w:rStyle w:val="Hiperhivatkozs"/>
            <w:rFonts w:ascii="Times New Roman" w:hAnsi="Times New Roman"/>
          </w:rPr>
          <w:t>1.1.</w:t>
        </w:r>
        <w:r w:rsidRPr="006C772C" w:rsidR="00757FD7">
          <w:rPr>
            <w:rFonts w:ascii="Times New Roman" w:hAnsi="Times New Roman"/>
          </w:rPr>
          <w:tab/>
        </w:r>
        <w:r w:rsidRPr="006C772C" w:rsidR="3E0B5B68">
          <w:rPr>
            <w:rStyle w:val="Hiperhivatkozs"/>
            <w:rFonts w:ascii="Times New Roman" w:hAnsi="Times New Roman"/>
          </w:rPr>
          <w:t>A projekt céljának ismertetése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_Toc2020747050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3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3754E36E" w14:textId="66ACCE59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053611496">
        <w:r w:rsidRPr="006C772C" w:rsidR="3E0B5B68">
          <w:rPr>
            <w:rStyle w:val="Hiperhivatkozs"/>
            <w:rFonts w:ascii="Times New Roman" w:hAnsi="Times New Roman"/>
          </w:rPr>
          <w:t>1.2.1. A Bejelentkező oldal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_Toc1053611496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4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01E556D2" w14:textId="304EC9E4">
      <w:pPr>
        <w:pStyle w:val="TJ3"/>
        <w:tabs>
          <w:tab w:val="left" w:pos="1440"/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910937080">
        <w:r w:rsidRPr="006C772C" w:rsidR="3E0B5B68">
          <w:rPr>
            <w:rStyle w:val="Hiperhivatkozs"/>
            <w:rFonts w:ascii="Times New Roman" w:hAnsi="Times New Roman"/>
          </w:rPr>
          <w:t>1.3.2.</w:t>
        </w:r>
        <w:r w:rsidRPr="006C772C" w:rsidR="00757FD7">
          <w:rPr>
            <w:rFonts w:ascii="Times New Roman" w:hAnsi="Times New Roman"/>
          </w:rPr>
          <w:tab/>
        </w:r>
        <w:r w:rsidRPr="006C772C" w:rsidR="3E0B5B68">
          <w:rPr>
            <w:rStyle w:val="Hiperhivatkozs"/>
            <w:rFonts w:ascii="Times New Roman" w:hAnsi="Times New Roman"/>
          </w:rPr>
          <w:t>Fő oldal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_Toc1910937080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7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064EBCAB" w14:textId="7F71474E">
      <w:pPr>
        <w:pStyle w:val="TJ2"/>
        <w:tabs>
          <w:tab w:val="left" w:pos="720"/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5201128">
        <w:r w:rsidRPr="006C772C" w:rsidR="3E0B5B68">
          <w:rPr>
            <w:rStyle w:val="Hiperhivatkozs"/>
            <w:rFonts w:ascii="Times New Roman" w:hAnsi="Times New Roman"/>
          </w:rPr>
          <w:t>1.4.</w:t>
        </w:r>
        <w:r w:rsidRPr="006C772C" w:rsidR="00757FD7">
          <w:rPr>
            <w:rFonts w:ascii="Times New Roman" w:hAnsi="Times New Roman"/>
          </w:rPr>
          <w:tab/>
        </w:r>
        <w:r w:rsidRPr="006C772C" w:rsidR="3E0B5B68">
          <w:rPr>
            <w:rStyle w:val="Hiperhivatkozs"/>
            <w:rFonts w:ascii="Times New Roman" w:hAnsi="Times New Roman"/>
          </w:rPr>
          <w:t>Rendszerterv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_Toc5201128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14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7D8E9978" w14:textId="0FD7CE08">
      <w:pPr>
        <w:pStyle w:val="TJ2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78936796">
        <w:r w:rsidRPr="006C772C" w:rsidR="3E0B5B68">
          <w:rPr>
            <w:rStyle w:val="Hiperhivatkozs"/>
            <w:rFonts w:ascii="Times New Roman" w:hAnsi="Times New Roman"/>
          </w:rPr>
          <w:t>2.1. Rendszerkövetelmények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_Toc78936796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15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12D78A90" w14:textId="7E74FE11">
      <w:pPr>
        <w:pStyle w:val="TJ2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50610925">
        <w:r w:rsidRPr="006C772C" w:rsidR="3E0B5B68">
          <w:rPr>
            <w:rStyle w:val="Hiperhivatkozs"/>
            <w:rFonts w:ascii="Times New Roman" w:hAnsi="Times New Roman"/>
          </w:rPr>
          <w:t>2.2. Program használata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_Toc150610925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15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0CB1A1A0" w14:textId="5D316D7A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807667818">
        <w:r w:rsidRPr="006C772C" w:rsidR="3E0B5B68">
          <w:rPr>
            <w:rStyle w:val="Hiperhivatkozs"/>
            <w:rFonts w:ascii="Times New Roman" w:hAnsi="Times New Roman"/>
          </w:rPr>
          <w:t>2.2.1. Bejelentkezés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_Toc1807667818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15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58A0368F" w14:textId="7442F657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229408075">
        <w:r w:rsidRPr="006C772C" w:rsidR="3E0B5B68">
          <w:rPr>
            <w:rStyle w:val="Hiperhivatkozs"/>
            <w:rFonts w:ascii="Times New Roman" w:hAnsi="Times New Roman"/>
          </w:rPr>
          <w:t>2.2.2. Főmenü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_Toc229408075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15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1F89C1B0" w14:textId="5F5E006F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77340571">
        <w:r w:rsidRPr="006C772C" w:rsidR="3E0B5B68">
          <w:rPr>
            <w:rStyle w:val="Hiperhivatkozs"/>
            <w:rFonts w:ascii="Times New Roman" w:hAnsi="Times New Roman"/>
          </w:rPr>
          <w:t>2.2.3. Zene beküldése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_Toc177340571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15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18BFCF91" w14:textId="37838CEE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899380346">
        <w:r w:rsidRPr="006C772C" w:rsidR="3E0B5B68">
          <w:rPr>
            <w:rStyle w:val="Hiperhivatkozs"/>
            <w:rFonts w:ascii="Times New Roman" w:hAnsi="Times New Roman"/>
          </w:rPr>
          <w:t>2.2.4. Szavazások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_Toc1899380346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16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6A829E9A" w14:textId="50F244EC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84092622">
        <w:r w:rsidRPr="006C772C" w:rsidR="3E0B5B68">
          <w:rPr>
            <w:rStyle w:val="Hiperhivatkozs"/>
            <w:rFonts w:ascii="Times New Roman" w:hAnsi="Times New Roman"/>
          </w:rPr>
          <w:t>2.2.5. Kilépés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_Toc184092622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16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36F72BB4" w14:textId="1C5805F9">
      <w:pPr>
        <w:pStyle w:val="TJ3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2035204898">
        <w:r w:rsidRPr="006C772C" w:rsidR="3E0B5B68">
          <w:rPr>
            <w:rStyle w:val="Hiperhivatkozs"/>
            <w:rFonts w:ascii="Times New Roman" w:hAnsi="Times New Roman"/>
          </w:rPr>
          <w:t>2.2.6. Regisztráció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_Toc2035204898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17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3B1272AE" w14:textId="235828F8">
      <w:pPr>
        <w:pStyle w:val="TJ2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512368980">
        <w:r w:rsidRPr="006C772C" w:rsidR="3E0B5B68">
          <w:rPr>
            <w:rStyle w:val="Hiperhivatkozs"/>
            <w:rFonts w:ascii="Times New Roman" w:hAnsi="Times New Roman"/>
          </w:rPr>
          <w:t>2.3. Hibajelentés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_Toc1512368980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17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45F8771F" w14:textId="240C7BEC">
      <w:pPr>
        <w:pStyle w:val="TJ1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11512425">
        <w:r w:rsidRPr="006C772C" w:rsidR="3E0B5B68">
          <w:rPr>
            <w:rStyle w:val="Hiperhivatkozs"/>
            <w:rFonts w:ascii="Times New Roman" w:hAnsi="Times New Roman"/>
          </w:rPr>
          <w:t>Összefoglalás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_Toc11512425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17</w:t>
        </w:r>
        <w:r w:rsidRPr="006C772C" w:rsidR="00757FD7">
          <w:rPr>
            <w:rFonts w:ascii="Times New Roman" w:hAnsi="Times New Roman"/>
          </w:rPr>
          <w:fldChar w:fldCharType="end"/>
        </w:r>
      </w:hyperlink>
    </w:p>
    <w:p w:rsidRPr="006C772C" w:rsidR="00757FD7" w:rsidP="256C99CE" w:rsidRDefault="003E367D" w14:paraId="6ACBBFAD" w14:textId="35A65E3F">
      <w:pPr>
        <w:pStyle w:val="TJ1"/>
        <w:tabs>
          <w:tab w:val="right" w:leader="dot" w:pos="9630"/>
        </w:tabs>
        <w:rPr>
          <w:rFonts w:ascii="Times New Roman" w:hAnsi="Times New Roman" w:eastAsia="Times New Roman" w:cs="Times New Roman"/>
          <w:noProof/>
          <w:color w:val="auto"/>
          <w:sz w:val="22"/>
          <w:szCs w:val="22"/>
          <w:lang w:eastAsia="hu-HU" w:bidi="ar-SA"/>
        </w:rPr>
      </w:pPr>
      <w:hyperlink w:anchor="_Toc2119892307">
        <w:r w:rsidRPr="006C772C" w:rsidR="3E0B5B68">
          <w:rPr>
            <w:rStyle w:val="Hiperhivatkozs"/>
            <w:rFonts w:ascii="Times New Roman" w:hAnsi="Times New Roman"/>
          </w:rPr>
          <w:t>Irodalomjegyzék</w:t>
        </w:r>
        <w:r w:rsidRPr="006C772C" w:rsidR="00757FD7">
          <w:rPr>
            <w:rFonts w:ascii="Times New Roman" w:hAnsi="Times New Roman"/>
          </w:rPr>
          <w:tab/>
        </w:r>
        <w:r w:rsidRPr="006C772C" w:rsidR="00757FD7">
          <w:rPr>
            <w:rFonts w:ascii="Times New Roman" w:hAnsi="Times New Roman"/>
          </w:rPr>
          <w:fldChar w:fldCharType="begin"/>
        </w:r>
        <w:r w:rsidRPr="006C772C" w:rsidR="00757FD7">
          <w:rPr>
            <w:rFonts w:ascii="Times New Roman" w:hAnsi="Times New Roman"/>
          </w:rPr>
          <w:instrText>PAGEREF _Toc2119892307 \h</w:instrText>
        </w:r>
        <w:r w:rsidRPr="006C772C" w:rsidR="00757FD7">
          <w:rPr>
            <w:rFonts w:ascii="Times New Roman" w:hAnsi="Times New Roman"/>
          </w:rPr>
        </w:r>
        <w:r w:rsidRPr="006C772C" w:rsidR="00757FD7">
          <w:rPr>
            <w:rFonts w:ascii="Times New Roman" w:hAnsi="Times New Roman"/>
          </w:rPr>
          <w:fldChar w:fldCharType="separate"/>
        </w:r>
        <w:r w:rsidRPr="006C772C" w:rsidR="3E0B5B68">
          <w:rPr>
            <w:rStyle w:val="Hiperhivatkozs"/>
            <w:rFonts w:ascii="Times New Roman" w:hAnsi="Times New Roman"/>
          </w:rPr>
          <w:t>18</w:t>
        </w:r>
        <w:r w:rsidRPr="006C772C" w:rsidR="00757FD7">
          <w:rPr>
            <w:rFonts w:ascii="Times New Roman" w:hAnsi="Times New Roman"/>
          </w:rPr>
          <w:fldChar w:fldCharType="end"/>
        </w:r>
      </w:hyperlink>
      <w:r w:rsidRPr="006C772C" w:rsidR="00757FD7">
        <w:rPr>
          <w:rFonts w:ascii="Times New Roman" w:hAnsi="Times New Roman"/>
        </w:rPr>
        <w:fldChar w:fldCharType="end"/>
      </w:r>
    </w:p>
    <w:p w:rsidRPr="006C772C" w:rsidR="006532DB" w:rsidP="256C99CE" w:rsidRDefault="006532DB" w14:paraId="0D0B940D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9C68A1" w:rsidP="256C99CE" w:rsidRDefault="00D0732A" w14:paraId="0E27B00A" w14:textId="77777777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32"/>
          <w:szCs w:val="32"/>
        </w:rPr>
      </w:pPr>
      <w:r w:rsidRPr="256C99CE">
        <w:rPr>
          <w:rFonts w:ascii="Times New Roman" w:hAnsi="Times New Roman" w:eastAsia="Times New Roman" w:cs="Times New Roman"/>
          <w:b w:val="0"/>
          <w:bCs w:val="0"/>
          <w:color w:val="auto"/>
          <w:sz w:val="32"/>
          <w:szCs w:val="32"/>
        </w:rPr>
        <w:br w:type="page"/>
      </w:r>
    </w:p>
    <w:p w:rsidR="006C772C" w:rsidP="256C99CE" w:rsidRDefault="006C772C" w14:paraId="46D2CFD2" w14:textId="77777777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60" w:id="0"/>
      <w:bookmarkStart w:name="_Toc1122660380" w:id="1"/>
      <w:bookmarkStart w:name="_Toc564779754" w:id="2"/>
    </w:p>
    <w:p w:rsidR="006C772C" w:rsidP="256C99CE" w:rsidRDefault="2F287E70" w14:paraId="4ACB4CE2" w14:textId="7C6842AD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F287E70">
        <w:rPr>
          <w:rFonts w:ascii="Times New Roman" w:hAnsi="Times New Roman" w:eastAsia="Times New Roman" w:cs="Times New Roman"/>
          <w:color w:val="auto"/>
        </w:rPr>
        <w:t>Bevezetés</w:t>
      </w:r>
      <w:bookmarkEnd w:id="0"/>
      <w:bookmarkEnd w:id="1"/>
      <w:bookmarkEnd w:id="2"/>
    </w:p>
    <w:p w:rsidRPr="006C772C" w:rsidR="006C772C" w:rsidP="256C99CE" w:rsidRDefault="006C772C" w14:paraId="5405C520" w14:textId="77777777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BE0880" w:rsidP="256C99CE" w:rsidRDefault="002C4293" w14:paraId="4F3A7C20" w14:textId="2B23C786">
      <w:pPr>
        <w:pStyle w:val="Norml"/>
        <w:tabs>
          <w:tab w:val="left" w:pos="284"/>
          <w:tab w:val="left" w:pos="1545"/>
        </w:tabs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256C99CE" w:rsidR="1A5F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256C99CE" w:rsidR="1A5F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</w:t>
      </w:r>
      <w:r w:rsidRPr="256C99CE" w:rsidR="1A5F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diplomamunkám egyedülálló webes platform köré épül, mely a kollégiumi élet egy különleges pillanatát, a reggeli ébredést célozza meg. Az én felelősségem volt a frontend rész kialakítása, ami lehetővé teszi a diákok számára, hogy saját ébredésüket zenével kezdjék. Ennek eredményeként egy interaktív felület jött létre, ahol a kollégium lakói közösen választ-hatják ki az ébredésükhöz kívánt dallamokat. Ezáltal minden reggel egyedi és inspiráló </w:t>
      </w:r>
      <w:r w:rsidRPr="256C99CE" w:rsidR="1A5F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ze-nére</w:t>
      </w:r>
      <w:r w:rsidRPr="256C99CE" w:rsidR="1A5F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ébredhetnek, amely motivációt és örömöt nyújt számukra. Ez a projekt nem csupán technológiai megoldás; inkább egy közösségi élményt teremt, ahol mindenki részt vehet a reggeli hangulat formálásában, és együtt építhetünk egy pozitívabb kollégiumi közösséget. Azt hiszem, az egyik legfontosabb szempont egy weboldal frontendjének tervezésekor az, hogy az felhasználóbarát legyen, könnyen átlátható és intuitív legyen a navigáció.</w:t>
      </w:r>
    </w:p>
    <w:p w:rsidRPr="006C772C" w:rsidR="00BE0880" w:rsidP="256C99CE" w:rsidRDefault="002C4293" w14:paraId="44DF1D9A" w14:textId="4DC87BA0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BE0880" w:rsidP="256C99CE" w:rsidRDefault="002C4293" w14:paraId="3F22D1EB" w14:textId="680213CE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BE0880" w:rsidP="256C99CE" w:rsidRDefault="002C4293" w14:paraId="0B6A33B7" w14:textId="1F312DFE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BE0880" w:rsidP="256C99CE" w:rsidRDefault="002C4293" w14:paraId="1A3A3395" w14:textId="7711EBB7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BE0880" w:rsidP="256C99CE" w:rsidRDefault="002C4293" w14:paraId="63E9CF47" w14:textId="059D0DF5">
      <w:pPr>
        <w:pStyle w:val="Cmsor2"/>
        <w:tabs>
          <w:tab w:val="left" w:leader="none" w:pos="284"/>
        </w:tabs>
        <w:spacing w:after="0" w:line="360" w:lineRule="auto"/>
        <w:ind w:left="0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56FEF20D">
        <w:rPr>
          <w:rFonts w:ascii="Times New Roman" w:hAnsi="Times New Roman" w:eastAsia="Times New Roman" w:cs="Times New Roman"/>
          <w:color w:val="auto"/>
          <w:sz w:val="24"/>
          <w:szCs w:val="24"/>
        </w:rPr>
        <w:t>1</w:t>
      </w:r>
      <w:r w:rsidRPr="256C99CE" w:rsidR="79821CBA">
        <w:rPr>
          <w:rFonts w:ascii="Times New Roman" w:hAnsi="Times New Roman" w:eastAsia="Times New Roman" w:cs="Times New Roman"/>
          <w:color w:val="auto"/>
          <w:sz w:val="24"/>
          <w:szCs w:val="24"/>
        </w:rPr>
        <w:t>.</w:t>
      </w:r>
      <w:r>
        <w:tab/>
      </w:r>
      <w:r w:rsidRPr="256C99CE" w:rsidR="212234DC">
        <w:rPr>
          <w:rFonts w:ascii="Times New Roman" w:hAnsi="Times New Roman" w:eastAsia="Times New Roman" w:cs="Times New Roman"/>
          <w:color w:val="auto"/>
          <w:sz w:val="24"/>
          <w:szCs w:val="24"/>
        </w:rPr>
        <w:t>Rendszerterv</w:t>
      </w:r>
    </w:p>
    <w:p w:rsidRPr="006C772C" w:rsidR="00BE0880" w:rsidP="256C99CE" w:rsidRDefault="002C4293" w14:paraId="2EFCA6F0" w14:textId="10FB9244">
      <w:pPr>
        <w:tabs>
          <w:tab w:val="left" w:leader="none" w:pos="284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BE0880" w:rsidP="256C99CE" w:rsidRDefault="002C4293" w14:paraId="10A9B2F0" w14:textId="57C7A239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12234DC">
        <w:rPr>
          <w:rFonts w:ascii="Times New Roman" w:hAnsi="Times New Roman" w:eastAsia="Times New Roman" w:cs="Times New Roman"/>
          <w:color w:val="auto"/>
        </w:rPr>
        <w:t xml:space="preserve">Az alkalmazás lehetővé teszi a felhasználók számára, hogy egy közös listát hozzanak létre, amelyet belül a zenéket értékelhetik. Ezzel ki alakítva egy rangsort, reggelente pedig ébresztőnek az fog lejátszásra </w:t>
      </w:r>
      <w:r w:rsidRPr="256C99CE" w:rsidR="212234DC">
        <w:rPr>
          <w:rFonts w:ascii="Times New Roman" w:hAnsi="Times New Roman" w:eastAsia="Times New Roman" w:cs="Times New Roman"/>
          <w:color w:val="auto"/>
        </w:rPr>
        <w:t>kerülni</w:t>
      </w:r>
      <w:r w:rsidRPr="256C99CE" w:rsidR="212234DC">
        <w:rPr>
          <w:rFonts w:ascii="Times New Roman" w:hAnsi="Times New Roman" w:eastAsia="Times New Roman" w:cs="Times New Roman"/>
          <w:color w:val="auto"/>
        </w:rPr>
        <w:t xml:space="preserve"> ami a legkedveltebb.</w:t>
      </w:r>
    </w:p>
    <w:p w:rsidRPr="006C772C" w:rsidR="00BE0880" w:rsidP="256C99CE" w:rsidRDefault="002C4293" w14:paraId="1B25ECB0" w14:textId="24693971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Felhasználókezelés: A rendszer lehetővé teszi a felhasználók regisztrációját és bejelentkezését.</w:t>
      </w:r>
    </w:p>
    <w:p w:rsidRPr="006C772C" w:rsidR="00BE0880" w:rsidP="256C99CE" w:rsidRDefault="002C4293" w14:paraId="7293FA97" w14:textId="11DA20F9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Zenék böngészése és lejátszása: A bejelentkezett felhasználók képesek lesznek böngészni a rendelkezésre álló zenék között, valamint lejátszani azokat.</w:t>
      </w:r>
    </w:p>
    <w:p w:rsidRPr="006C772C" w:rsidR="00BE0880" w:rsidP="256C99CE" w:rsidRDefault="002C4293" w14:paraId="29A46D56" w14:textId="10579DD5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Lejátszási listák kezelése: A felhasználók reagálhatnak a lejátszási listában található zenékre, ezzel </w:t>
      </w:r>
      <w:r w:rsidRPr="256C99CE" w:rsidR="47DE6295">
        <w:rPr>
          <w:rFonts w:ascii="Times New Roman" w:hAnsi="Times New Roman" w:eastAsia="Times New Roman" w:cs="Times New Roman"/>
          <w:color w:val="auto"/>
        </w:rPr>
        <w:t>alakitva</w:t>
      </w: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 melyik zene fog előbb lejátszásra kerülni.</w:t>
      </w:r>
    </w:p>
    <w:p w:rsidRPr="006C772C" w:rsidR="00BE0880" w:rsidP="256C99CE" w:rsidRDefault="002C4293" w14:paraId="56BE6305" w14:textId="2224A22E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Nem funkcionális követelmények:</w:t>
      </w:r>
    </w:p>
    <w:p w:rsidRPr="006C772C" w:rsidR="00BE0880" w:rsidP="256C99CE" w:rsidRDefault="002C4293" w14:paraId="73621155" w14:textId="77F47B15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Felhasználói élmény: Az alkalmazásnak vonzó és felhasználóbarát felületet kell biztosítania, ami könnyen navigálható és áttekinthető.</w:t>
      </w:r>
    </w:p>
    <w:p w:rsidRPr="006C772C" w:rsidR="00BE0880" w:rsidP="256C99CE" w:rsidRDefault="002C4293" w14:paraId="0687BAA1" w14:textId="6A6D6943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Adatbiztonság: A felhasználói adatokat biztonságosan kell tárolni és kezelni, megfelelő titkosítással és adatvédelmi intézkedésekkel.</w:t>
      </w:r>
    </w:p>
    <w:p w:rsidRPr="006C772C" w:rsidR="00BE0880" w:rsidP="256C99CE" w:rsidRDefault="002C4293" w14:paraId="4B7CEEEF" w14:textId="1B9CA2E8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Teljesítmény: Az alkalmazásnak gyorsnak és hatékonynak kell lennie, minimális betöltési idővel és megfelelő válaszidővel.</w:t>
      </w:r>
    </w:p>
    <w:p w:rsidRPr="006C772C" w:rsidR="00BE0880" w:rsidP="256C99CE" w:rsidRDefault="002C4293" w14:paraId="73A427F5" w14:textId="2BF14793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Rendszerarchitektúra:</w:t>
      </w:r>
    </w:p>
    <w:p w:rsidRPr="006C772C" w:rsidR="00BE0880" w:rsidP="256C99CE" w:rsidRDefault="002C4293" w14:paraId="36FFAEB3" w14:textId="11973E72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Frontend: Az alkalmazás frontend része HTML, </w:t>
      </w:r>
      <w:r w:rsidRPr="256C99CE" w:rsidR="47DE6295">
        <w:rPr>
          <w:rFonts w:ascii="Times New Roman" w:hAnsi="Times New Roman" w:eastAsia="Times New Roman" w:cs="Times New Roman"/>
          <w:color w:val="auto"/>
        </w:rPr>
        <w:t>CSS</w:t>
      </w:r>
      <w:r w:rsidRPr="256C99CE" w:rsidR="47DE6295">
        <w:rPr>
          <w:rFonts w:ascii="Times New Roman" w:hAnsi="Times New Roman" w:eastAsia="Times New Roman" w:cs="Times New Roman"/>
          <w:color w:val="auto"/>
        </w:rPr>
        <w:t>yelveken</w:t>
      </w: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 épül fel, amelyek a böngészőben futnak.</w:t>
      </w:r>
    </w:p>
    <w:p w:rsidRPr="006C772C" w:rsidR="00BE0880" w:rsidP="256C99CE" w:rsidRDefault="002C4293" w14:paraId="1B5CF015" w14:textId="6E952C57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Backend: A backend részt szerveroldali technológiák alkotják, amelyek a felhasználók adatokkal történő kommunikációját és kezelését végzik.</w:t>
      </w:r>
    </w:p>
    <w:p w:rsidRPr="006C772C" w:rsidR="00BE0880" w:rsidP="256C99CE" w:rsidRDefault="002C4293" w14:paraId="28D6A4BE" w14:textId="143C1823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Adatmodell:</w:t>
      </w:r>
    </w:p>
    <w:p w:rsidRPr="006C772C" w:rsidR="00BE0880" w:rsidP="256C99CE" w:rsidRDefault="002C4293" w14:paraId="0C696822" w14:textId="69D83526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Felhasználói adatok: Az adatmodell tartalmazza a felhasználókhoz kapcsolódó adatokat, például felhasználóné</w:t>
      </w:r>
      <w:r w:rsidRPr="256C99CE" w:rsidR="433F1ADF">
        <w:rPr>
          <w:rFonts w:ascii="Times New Roman" w:hAnsi="Times New Roman" w:eastAsia="Times New Roman" w:cs="Times New Roman"/>
          <w:color w:val="auto"/>
        </w:rPr>
        <w:t>v,</w:t>
      </w:r>
      <w:r w:rsidRPr="256C99CE" w:rsidR="3113BBF7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433F1ADF">
        <w:rPr>
          <w:rFonts w:ascii="Times New Roman" w:hAnsi="Times New Roman" w:eastAsia="Times New Roman" w:cs="Times New Roman"/>
          <w:color w:val="auto"/>
        </w:rPr>
        <w:t>vezeték és keresztnév.</w:t>
      </w: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47DE6295">
        <w:rPr>
          <w:rFonts w:ascii="Times New Roman" w:hAnsi="Times New Roman" w:eastAsia="Times New Roman" w:cs="Times New Roman"/>
          <w:color w:val="auto"/>
        </w:rPr>
        <w:t>jelszó</w:t>
      </w:r>
      <w:r w:rsidRPr="256C99CE" w:rsidR="107467AA">
        <w:rPr>
          <w:rFonts w:ascii="Times New Roman" w:hAnsi="Times New Roman" w:eastAsia="Times New Roman" w:cs="Times New Roman"/>
          <w:color w:val="auto"/>
        </w:rPr>
        <w:t xml:space="preserve"> ahol a </w:t>
      </w:r>
      <w:r w:rsidRPr="256C99CE" w:rsidR="107467AA">
        <w:rPr>
          <w:rFonts w:ascii="Times New Roman" w:hAnsi="Times New Roman" w:eastAsia="Times New Roman" w:cs="Times New Roman"/>
          <w:color w:val="auto"/>
        </w:rPr>
        <w:t>jelszavad</w:t>
      </w:r>
      <w:r w:rsidRPr="256C99CE" w:rsidR="107467AA">
        <w:rPr>
          <w:rFonts w:ascii="Times New Roman" w:hAnsi="Times New Roman" w:eastAsia="Times New Roman" w:cs="Times New Roman"/>
          <w:color w:val="auto"/>
        </w:rPr>
        <w:t xml:space="preserve"> adhatod meg amit a weboldalon használni </w:t>
      </w:r>
      <w:r w:rsidRPr="256C99CE" w:rsidR="107467AA">
        <w:rPr>
          <w:rFonts w:ascii="Times New Roman" w:hAnsi="Times New Roman" w:eastAsia="Times New Roman" w:cs="Times New Roman"/>
          <w:color w:val="auto"/>
        </w:rPr>
        <w:t>fogsz(</w:t>
      </w:r>
      <w:r w:rsidRPr="256C99CE" w:rsidR="107467AA">
        <w:rPr>
          <w:rFonts w:ascii="Times New Roman" w:hAnsi="Times New Roman" w:eastAsia="Times New Roman" w:cs="Times New Roman"/>
          <w:color w:val="auto"/>
        </w:rPr>
        <w:t xml:space="preserve">bármilyen hosszú </w:t>
      </w:r>
      <w:r w:rsidRPr="256C99CE" w:rsidR="107467AA">
        <w:rPr>
          <w:rFonts w:ascii="Times New Roman" w:hAnsi="Times New Roman" w:eastAsia="Times New Roman" w:cs="Times New Roman"/>
          <w:color w:val="auto"/>
        </w:rPr>
        <w:t>lehet</w:t>
      </w:r>
      <w:r w:rsidRPr="256C99CE" w:rsidR="65DCFAE8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107467AA">
        <w:rPr>
          <w:rFonts w:ascii="Times New Roman" w:hAnsi="Times New Roman" w:eastAsia="Times New Roman" w:cs="Times New Roman"/>
          <w:color w:val="auto"/>
        </w:rPr>
        <w:t>,és</w:t>
      </w:r>
      <w:r w:rsidRPr="256C99CE" w:rsidR="107467AA">
        <w:rPr>
          <w:rFonts w:ascii="Times New Roman" w:hAnsi="Times New Roman" w:eastAsia="Times New Roman" w:cs="Times New Roman"/>
          <w:color w:val="auto"/>
        </w:rPr>
        <w:t xml:space="preserve"> tartalmazhat speciális karaktert is</w:t>
      </w:r>
      <w:r w:rsidRPr="256C99CE" w:rsidR="3A3087F8">
        <w:rPr>
          <w:rFonts w:ascii="Times New Roman" w:hAnsi="Times New Roman" w:eastAsia="Times New Roman" w:cs="Times New Roman"/>
          <w:color w:val="auto"/>
        </w:rPr>
        <w:t>).Valamint</w:t>
      </w:r>
      <w:r w:rsidRPr="256C99CE" w:rsidR="3A3087F8">
        <w:rPr>
          <w:rFonts w:ascii="Times New Roman" w:hAnsi="Times New Roman" w:eastAsia="Times New Roman" w:cs="Times New Roman"/>
          <w:color w:val="auto"/>
        </w:rPr>
        <w:t xml:space="preserve"> az </w:t>
      </w:r>
      <w:r w:rsidRPr="256C99CE" w:rsidR="3A3087F8">
        <w:rPr>
          <w:rFonts w:ascii="Times New Roman" w:hAnsi="Times New Roman" w:eastAsia="Times New Roman" w:cs="Times New Roman"/>
          <w:color w:val="auto"/>
        </w:rPr>
        <w:t>emailt</w:t>
      </w:r>
      <w:r w:rsidRPr="256C99CE" w:rsidR="3A3087F8">
        <w:rPr>
          <w:rFonts w:ascii="Times New Roman" w:hAnsi="Times New Roman" w:eastAsia="Times New Roman" w:cs="Times New Roman"/>
          <w:color w:val="auto"/>
        </w:rPr>
        <w:t xml:space="preserve"> amely egy valódi email </w:t>
      </w:r>
      <w:r w:rsidRPr="256C99CE" w:rsidR="3A3087F8">
        <w:rPr>
          <w:rFonts w:ascii="Times New Roman" w:hAnsi="Times New Roman" w:eastAsia="Times New Roman" w:cs="Times New Roman"/>
          <w:color w:val="auto"/>
        </w:rPr>
        <w:t>cim</w:t>
      </w:r>
      <w:r w:rsidRPr="256C99CE" w:rsidR="3A3087F8">
        <w:rPr>
          <w:rFonts w:ascii="Times New Roman" w:hAnsi="Times New Roman" w:eastAsia="Times New Roman" w:cs="Times New Roman"/>
          <w:color w:val="auto"/>
        </w:rPr>
        <w:t xml:space="preserve"> kell </w:t>
      </w:r>
      <w:r w:rsidRPr="256C99CE" w:rsidR="3A3087F8">
        <w:rPr>
          <w:rFonts w:ascii="Times New Roman" w:hAnsi="Times New Roman" w:eastAsia="Times New Roman" w:cs="Times New Roman"/>
          <w:color w:val="auto"/>
        </w:rPr>
        <w:t>legyen.</w:t>
      </w:r>
      <w:r w:rsidRPr="256C99CE" w:rsidR="033C3900">
        <w:rPr>
          <w:rFonts w:ascii="Times New Roman" w:hAnsi="Times New Roman" w:eastAsia="Times New Roman" w:cs="Times New Roman"/>
          <w:color w:val="auto"/>
        </w:rPr>
        <w:t>.</w:t>
      </w:r>
    </w:p>
    <w:p w:rsidRPr="006C772C" w:rsidR="00BE0880" w:rsidP="256C99CE" w:rsidRDefault="002C4293" w14:paraId="7840934A" w14:textId="19D3B708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>Zenei adatok: Az alkalmazás tárolja és kezeli a zenékhez kapcsolódó adatokat, például cím, előadó, lejátszási idő stb.</w:t>
      </w:r>
    </w:p>
    <w:p w:rsidRPr="006C772C" w:rsidR="00BE0880" w:rsidP="256C99CE" w:rsidRDefault="002C4293" w14:paraId="319831D2" w14:textId="3BC1D1D3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Lejátszási lista adatok: Az alkalmazás lehetővé teszi a felhasználók számára, hogy </w:t>
      </w:r>
      <w:r w:rsidRPr="256C99CE" w:rsidR="47DE6295">
        <w:rPr>
          <w:rFonts w:ascii="Times New Roman" w:hAnsi="Times New Roman" w:eastAsia="Times New Roman" w:cs="Times New Roman"/>
          <w:color w:val="auto"/>
        </w:rPr>
        <w:t>közössen</w:t>
      </w:r>
      <w:r w:rsidRPr="256C99CE" w:rsidR="47DE6295">
        <w:rPr>
          <w:rFonts w:ascii="Times New Roman" w:hAnsi="Times New Roman" w:eastAsia="Times New Roman" w:cs="Times New Roman"/>
          <w:color w:val="auto"/>
        </w:rPr>
        <w:t xml:space="preserve"> létrehozzanak és kezeljenek saját lejátszási listát, amelyeket az adatmodell tárol és kezel. Erre fognak reggel ébredni.</w:t>
      </w:r>
    </w:p>
    <w:p w:rsidRPr="006C772C" w:rsidR="00BE0880" w:rsidP="256C99CE" w:rsidRDefault="002C4293" w14:textId="0740789E" w14:paraId="64B0E896">
      <w:pPr>
        <w:pStyle w:val="Norml"/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D66384" w:rsidP="256C99CE" w:rsidRDefault="00D66384" w14:paraId="2C8C16AF" w14:textId="392B38E9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="006C772C" w:rsidP="256C99CE" w:rsidRDefault="006C772C" w14:paraId="23502A9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  <w:highlight w:val="lightGray"/>
        </w:rPr>
      </w:pPr>
      <w:bookmarkStart w:name="_Toc135842961" w:id="3"/>
      <w:bookmarkStart w:name="_Toc319690363" w:id="4"/>
      <w:bookmarkStart w:name="_Toc1182434207" w:id="5"/>
      <w:r w:rsidRPr="256C99CE">
        <w:rPr>
          <w:rFonts w:ascii="Times New Roman" w:hAnsi="Times New Roman" w:eastAsia="Times New Roman" w:cs="Times New Roman"/>
          <w:color w:val="auto"/>
          <w:sz w:val="32"/>
          <w:szCs w:val="32"/>
          <w:highlight w:val="lightGray"/>
        </w:rPr>
        <w:br w:type="page"/>
      </w:r>
    </w:p>
    <w:p w:rsidRPr="006C772C" w:rsidR="002C4293" w:rsidP="256C99CE" w:rsidRDefault="2F287E70" w14:paraId="2711FE51" w14:textId="4CB0523F">
      <w:pPr>
        <w:pStyle w:val="Cmsor1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256C99CE" w:rsidR="2F287E70">
        <w:rPr>
          <w:rFonts w:ascii="Times New Roman" w:hAnsi="Times New Roman" w:eastAsia="Times New Roman" w:cs="Times New Roman"/>
          <w:color w:val="auto"/>
          <w:sz w:val="32"/>
          <w:szCs w:val="32"/>
        </w:rPr>
        <w:t>Fejlesztői dokumentáció</w:t>
      </w:r>
      <w:bookmarkEnd w:id="3"/>
      <w:bookmarkEnd w:id="4"/>
      <w:bookmarkEnd w:id="5"/>
    </w:p>
    <w:p w:rsidRPr="006C772C" w:rsidR="00954528" w:rsidP="256C99CE" w:rsidRDefault="00954528" w14:paraId="60061E4C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2C4293" w:rsidP="256C99CE" w:rsidRDefault="26AB11AD" w14:paraId="605C3EDB" w14:textId="77777777">
      <w:pPr>
        <w:pStyle w:val="Cmsor2"/>
        <w:numPr>
          <w:ilvl w:val="1"/>
          <w:numId w:val="31"/>
        </w:num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5842962" w:id="6"/>
      <w:bookmarkStart w:name="_Toc2020747050" w:id="7"/>
      <w:bookmarkStart w:name="_Toc1559210585" w:id="8"/>
      <w:r w:rsidRPr="256C99CE" w:rsidR="26AB11A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A </w:t>
      </w:r>
      <w:r w:rsidRPr="256C99CE" w:rsidR="07FF9B7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projekt </w:t>
      </w:r>
      <w:r w:rsidRPr="256C99CE" w:rsidR="26AB11AD">
        <w:rPr>
          <w:rFonts w:ascii="Times New Roman" w:hAnsi="Times New Roman" w:eastAsia="Times New Roman" w:cs="Times New Roman"/>
          <w:color w:val="auto"/>
          <w:sz w:val="24"/>
          <w:szCs w:val="24"/>
        </w:rPr>
        <w:t>cél</w:t>
      </w:r>
      <w:r w:rsidRPr="256C99CE" w:rsidR="07FF9B7E">
        <w:rPr>
          <w:rFonts w:ascii="Times New Roman" w:hAnsi="Times New Roman" w:eastAsia="Times New Roman" w:cs="Times New Roman"/>
          <w:color w:val="auto"/>
          <w:sz w:val="24"/>
          <w:szCs w:val="24"/>
        </w:rPr>
        <w:t>jának</w:t>
      </w:r>
      <w:r w:rsidRPr="256C99CE" w:rsidR="26AB11A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ismertetése</w:t>
      </w:r>
      <w:bookmarkEnd w:id="6"/>
      <w:bookmarkEnd w:id="7"/>
      <w:bookmarkEnd w:id="8"/>
    </w:p>
    <w:p w:rsidRPr="006C772C" w:rsidR="00883F10" w:rsidP="256C99CE" w:rsidRDefault="44335752" w14:paraId="5C4EF6CA" w14:textId="5CDE123E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>A projekt célja az, hogy egy felhasználóbarát és esztétikus felületet nyújtson a felhasználók számára egy webalkalmazás vagy weboldal számára. A kódban megvalósított frontend rész lehetővé teszi egy űrlap megjelenítését, amelyen keresztül a felhasználók adatokat tudnak megadni vagy kiválasztani.</w:t>
      </w:r>
    </w:p>
    <w:p w:rsidRPr="006C772C" w:rsidR="00883F10" w:rsidP="256C99CE" w:rsidRDefault="44335752" w14:paraId="50A777BB" w14:textId="3CB5CF87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>A főbb célok:</w:t>
      </w:r>
    </w:p>
    <w:p w:rsidRPr="005F7D6B" w:rsidR="006C772C" w:rsidP="256C99CE" w:rsidRDefault="44335752" w14:paraId="27486E71" w14:textId="77777777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>Felhasználói interakció megvalósítása: Az űrlap és a gombok segítségével a felhasználók interakcióba léphetnek az alkalmazással vagy az oldallal, például adatokat küldhetnek be vagy műveleteket végezhetnek.</w:t>
      </w:r>
    </w:p>
    <w:p w:rsidRPr="005F7D6B" w:rsidR="00883F10" w:rsidP="256C99CE" w:rsidRDefault="44335752" w14:paraId="03665BC4" w14:textId="1018ECFD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>Adatok begyűjtése: Az űrlap lehetőséget biztosít az adatok begyűjtésére a felhasználóktól. Ezek az adatok lehetnek például felhasználói bejelentkezési adatok, regisztrációs adatok vagy egyéb információk.</w:t>
      </w:r>
    </w:p>
    <w:p w:rsidRPr="005F7D6B" w:rsidR="00883F10" w:rsidP="256C99CE" w:rsidRDefault="44335752" w14:paraId="422549BA" w14:textId="3C290779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 xml:space="preserve">Felhasználói élmény javítása: Az átlátható és esztétikus megjelenés segít abban, hogy a felhasználók könnyen és hatékonyan tudjanak navigálni az alkalmazásban vagy az oldalon. Az interaktív elemek, például a gombok </w:t>
      </w:r>
      <w:r w:rsidRPr="256C99CE" w:rsidR="44335752">
        <w:rPr>
          <w:rFonts w:ascii="Times New Roman" w:hAnsi="Times New Roman" w:eastAsia="Times New Roman" w:cs="Times New Roman"/>
          <w:color w:val="auto"/>
        </w:rPr>
        <w:t>hover</w:t>
      </w:r>
      <w:r w:rsidRPr="256C99CE" w:rsidR="44335752">
        <w:rPr>
          <w:rFonts w:ascii="Times New Roman" w:hAnsi="Times New Roman" w:eastAsia="Times New Roman" w:cs="Times New Roman"/>
          <w:color w:val="auto"/>
        </w:rPr>
        <w:t xml:space="preserve"> effektje, tovább javítják a felhasználói élményt.</w:t>
      </w:r>
    </w:p>
    <w:p w:rsidRPr="005F7D6B" w:rsidR="00883F10" w:rsidP="256C99CE" w:rsidRDefault="44335752" w14:paraId="42D384B7" w14:textId="56D91553">
      <w:pPr>
        <w:pStyle w:val="Listaszerbekezds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 xml:space="preserve">Képesség kiegészítés: Bár a kód csak a frontend részét tartalmazza, de ez lehetővé teszi a további funkciók és képességek hozzáadását a JavaScript vagy más </w:t>
      </w:r>
      <w:r w:rsidRPr="256C99CE" w:rsidR="44335752">
        <w:rPr>
          <w:rFonts w:ascii="Times New Roman" w:hAnsi="Times New Roman" w:eastAsia="Times New Roman" w:cs="Times New Roman"/>
          <w:color w:val="auto"/>
        </w:rPr>
        <w:t>szkriptnyelvek</w:t>
      </w:r>
      <w:r w:rsidRPr="256C99CE" w:rsidR="44335752">
        <w:rPr>
          <w:rFonts w:ascii="Times New Roman" w:hAnsi="Times New Roman" w:eastAsia="Times New Roman" w:cs="Times New Roman"/>
          <w:color w:val="auto"/>
        </w:rPr>
        <w:t xml:space="preserve"> segítségével. Például adatok ellenőrzése, </w:t>
      </w:r>
      <w:r w:rsidRPr="256C99CE" w:rsidR="44335752">
        <w:rPr>
          <w:rFonts w:ascii="Times New Roman" w:hAnsi="Times New Roman" w:eastAsia="Times New Roman" w:cs="Times New Roman"/>
          <w:color w:val="auto"/>
        </w:rPr>
        <w:t>validálása</w:t>
      </w:r>
      <w:r w:rsidRPr="256C99CE" w:rsidR="44335752">
        <w:rPr>
          <w:rFonts w:ascii="Times New Roman" w:hAnsi="Times New Roman" w:eastAsia="Times New Roman" w:cs="Times New Roman"/>
          <w:color w:val="auto"/>
        </w:rPr>
        <w:t>, az űrlap elküldése, vagy egyéb dinamikus viselkedések hozzáadása.</w:t>
      </w:r>
    </w:p>
    <w:p w:rsidRPr="006C772C" w:rsidR="00883F10" w:rsidP="256C99CE" w:rsidRDefault="44335752" w14:paraId="72C4CCD6" w14:textId="0E0949B0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44335752">
        <w:rPr>
          <w:rFonts w:ascii="Times New Roman" w:hAnsi="Times New Roman" w:eastAsia="Times New Roman" w:cs="Times New Roman"/>
          <w:color w:val="auto"/>
        </w:rPr>
        <w:t>Összességében a projekt célja egy olyan frontend felület létrehozása, amely vonzó és könnyen kezelhető a felhasználók számára, miközben lehetőséget biztosít az adatok begyűjtésére és az interakcióra a felhasználókkal.</w:t>
      </w:r>
    </w:p>
    <w:p w:rsidRPr="006C772C" w:rsidR="00DC6E37" w:rsidP="256C99CE" w:rsidRDefault="28DC892F" w14:paraId="693D1B18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Az </w:t>
      </w:r>
      <w:r w:rsidRPr="256C99CE" w:rsidR="63DB4516">
        <w:rPr>
          <w:rFonts w:ascii="Times New Roman" w:hAnsi="Times New Roman" w:eastAsia="Times New Roman" w:cs="Times New Roman"/>
          <w:color w:val="auto"/>
        </w:rPr>
        <w:t>oldal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63DB4516">
        <w:rPr>
          <w:rFonts w:ascii="Times New Roman" w:hAnsi="Times New Roman" w:eastAsia="Times New Roman" w:cs="Times New Roman"/>
          <w:color w:val="auto"/>
        </w:rPr>
        <w:t>három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63DB4516">
        <w:rPr>
          <w:rFonts w:ascii="Times New Roman" w:hAnsi="Times New Roman" w:eastAsia="Times New Roman" w:cs="Times New Roman"/>
          <w:color w:val="auto"/>
        </w:rPr>
        <w:t>részre osztható</w:t>
      </w:r>
      <w:r w:rsidRPr="256C99CE" w:rsidR="28DC892F">
        <w:rPr>
          <w:rFonts w:ascii="Times New Roman" w:hAnsi="Times New Roman" w:eastAsia="Times New Roman" w:cs="Times New Roman"/>
          <w:color w:val="auto"/>
        </w:rPr>
        <w:t>:</w:t>
      </w:r>
    </w:p>
    <w:p w:rsidRPr="006C772C" w:rsidR="00DC6E37" w:rsidP="256C99CE" w:rsidRDefault="63DB4516" w14:paraId="118109B0" w14:textId="77502C37">
      <w:pPr>
        <w:numPr>
          <w:ilvl w:val="0"/>
          <w:numId w:val="33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3DB4516">
        <w:rPr>
          <w:rFonts w:ascii="Times New Roman" w:hAnsi="Times New Roman" w:eastAsia="Times New Roman" w:cs="Times New Roman"/>
          <w:color w:val="auto"/>
        </w:rPr>
        <w:t>Regisztrációs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D84E5AF">
        <w:rPr>
          <w:rFonts w:ascii="Times New Roman" w:hAnsi="Times New Roman" w:eastAsia="Times New Roman" w:cs="Times New Roman"/>
          <w:color w:val="auto"/>
        </w:rPr>
        <w:t>oldal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: </w:t>
      </w:r>
      <w:r w:rsidRPr="256C99CE" w:rsidR="2E088998">
        <w:rPr>
          <w:rFonts w:ascii="Times New Roman" w:hAnsi="Times New Roman" w:eastAsia="Times New Roman" w:cs="Times New Roman"/>
          <w:color w:val="auto"/>
        </w:rPr>
        <w:t>Ezen az oldalon tudunk létrehozni új fiókot.</w:t>
      </w:r>
      <w:r w:rsidRPr="256C99CE" w:rsidR="3A86617F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E088998">
        <w:rPr>
          <w:rFonts w:ascii="Times New Roman" w:hAnsi="Times New Roman" w:eastAsia="Times New Roman" w:cs="Times New Roman"/>
          <w:color w:val="auto"/>
        </w:rPr>
        <w:t xml:space="preserve">Ezzel tudunk majd később bejelentkezni. Szükséges </w:t>
      </w:r>
      <w:r w:rsidRPr="256C99CE" w:rsidR="7E955AC5">
        <w:rPr>
          <w:rFonts w:ascii="Times New Roman" w:hAnsi="Times New Roman" w:eastAsia="Times New Roman" w:cs="Times New Roman"/>
          <w:color w:val="auto"/>
        </w:rPr>
        <w:t xml:space="preserve">mezőket kitöltenünk ilyenek a </w:t>
      </w:r>
      <w:r w:rsidRPr="256C99CE" w:rsidR="7E955AC5">
        <w:rPr>
          <w:rFonts w:ascii="Times New Roman" w:hAnsi="Times New Roman" w:eastAsia="Times New Roman" w:cs="Times New Roman"/>
          <w:color w:val="auto"/>
        </w:rPr>
        <w:t>felhasználónév</w:t>
      </w:r>
      <w:r w:rsidRPr="256C99CE" w:rsidR="6B223441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7E955AC5">
        <w:rPr>
          <w:rFonts w:ascii="Times New Roman" w:hAnsi="Times New Roman" w:eastAsia="Times New Roman" w:cs="Times New Roman"/>
          <w:color w:val="auto"/>
        </w:rPr>
        <w:t>,jelszó</w:t>
      </w:r>
      <w:r w:rsidRPr="256C99CE" w:rsidR="7E955AC5">
        <w:rPr>
          <w:rFonts w:ascii="Times New Roman" w:hAnsi="Times New Roman" w:eastAsia="Times New Roman" w:cs="Times New Roman"/>
          <w:color w:val="auto"/>
        </w:rPr>
        <w:t xml:space="preserve"> és email c</w:t>
      </w:r>
      <w:r w:rsidRPr="256C99CE" w:rsidR="005F7D6B">
        <w:rPr>
          <w:rFonts w:ascii="Times New Roman" w:hAnsi="Times New Roman" w:eastAsia="Times New Roman" w:cs="Times New Roman"/>
          <w:color w:val="auto"/>
        </w:rPr>
        <w:t>í</w:t>
      </w:r>
      <w:r w:rsidRPr="256C99CE" w:rsidR="7E955AC5">
        <w:rPr>
          <w:rFonts w:ascii="Times New Roman" w:hAnsi="Times New Roman" w:eastAsia="Times New Roman" w:cs="Times New Roman"/>
          <w:color w:val="auto"/>
        </w:rPr>
        <w:t>m. Az utóbbit az oldal ellenőrzi is!</w:t>
      </w:r>
    </w:p>
    <w:p w:rsidR="1E2D51B8" w:rsidP="256C99CE" w:rsidRDefault="1E2D51B8" w14:paraId="47C1B78D" w14:textId="0827F8A7">
      <w:pPr>
        <w:tabs>
          <w:tab w:val="left" w:leader="none" w:pos="284"/>
        </w:tabs>
        <w:spacing w:after="0" w:line="360" w:lineRule="auto"/>
        <w:ind w:firstLine="284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>A regisztrációs oldal</w:t>
      </w:r>
    </w:p>
    <w:p w:rsidR="256C99CE" w:rsidP="256C99CE" w:rsidRDefault="256C99CE" w14:paraId="3A835C87">
      <w:pPr>
        <w:tabs>
          <w:tab w:val="left" w:leader="none" w:pos="284"/>
        </w:tabs>
        <w:spacing w:after="0" w:line="360" w:lineRule="auto"/>
        <w:ind w:firstLine="284"/>
        <w:jc w:val="both"/>
        <w:rPr>
          <w:rFonts w:ascii="Times New Roman" w:hAnsi="Times New Roman" w:eastAsia="Times New Roman" w:cs="Times New Roman"/>
          <w:color w:val="auto"/>
        </w:rPr>
      </w:pPr>
    </w:p>
    <w:p w:rsidR="1E2D51B8" w:rsidP="256C99CE" w:rsidRDefault="1E2D51B8" w14:paraId="15195695">
      <w:pPr>
        <w:tabs>
          <w:tab w:val="left" w:leader="none" w:pos="284"/>
          <w:tab w:val="left" w:leader="none" w:pos="1545"/>
        </w:tabs>
        <w:spacing w:after="0" w:line="360" w:lineRule="auto"/>
        <w:ind w:firstLine="284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>A regisztrációs oldalon egy egyszerű űrlap kitöltése után szintén POST kérelmet küld saját magának.</w:t>
      </w:r>
    </w:p>
    <w:p w:rsidR="1E2D51B8" w:rsidP="256C99CE" w:rsidRDefault="1E2D51B8" w14:paraId="39DCFC8E">
      <w:pPr>
        <w:tabs>
          <w:tab w:val="left" w:leader="none" w:pos="284"/>
          <w:tab w:val="left" w:leader="none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noProof/>
          <w:color w:val="auto"/>
        </w:rPr>
      </w:pPr>
      <w:r w:rsidR="1E2D51B8">
        <w:drawing>
          <wp:inline wp14:editId="120D31CD" wp14:anchorId="70B23D40">
            <wp:extent cx="5191126" cy="4981574"/>
            <wp:effectExtent l="0" t="0" r="0" b="0"/>
            <wp:docPr id="1514078344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9a3101d06d8149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91126" cy="498157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D51B8" w:rsidP="256C99CE" w:rsidRDefault="1E2D51B8" w14:paraId="26F5DD93" w14:textId="6BEBC596">
      <w:pPr>
        <w:tabs>
          <w:tab w:val="left" w:leader="none" w:pos="284"/>
          <w:tab w:val="left" w:leader="none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1E2D51B8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5.ábra</w:t>
      </w:r>
      <w:r w:rsidRPr="256C99CE" w:rsidR="1E2D51B8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 Regisztrációs oldal</w:t>
      </w:r>
    </w:p>
    <w:p w:rsidR="256C99CE" w:rsidP="256C99CE" w:rsidRDefault="256C99CE" w14:paraId="42E239E8">
      <w:pPr>
        <w:tabs>
          <w:tab w:val="left" w:leader="none" w:pos="284"/>
          <w:tab w:val="left" w:leader="none" w:pos="1545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="1E2D51B8" w:rsidP="256C99CE" w:rsidRDefault="1E2D51B8" w14:paraId="33AC9DCB" w14:textId="097CF259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>Az HTML kód tartalmazza a regisztrációs űrlapot és annak elemeit, például felhasználónév és jelszó mezőket.</w:t>
      </w:r>
    </w:p>
    <w:p w:rsidR="1E2D51B8" w:rsidP="256C99CE" w:rsidRDefault="1E2D51B8" w14:paraId="599B1829" w14:textId="1D1ECEB4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>A CSS stílusok formázzák az űrlapot és elemeit, hogy vonzó és felhasználóbarát megjelenést biztosítsanak.</w:t>
      </w:r>
    </w:p>
    <w:p w:rsidR="1E2D51B8" w:rsidP="256C99CE" w:rsidRDefault="1E2D51B8" w14:paraId="462A23B6" w14:textId="37725D0D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>Felhasználói élmény javítása:</w:t>
      </w:r>
    </w:p>
    <w:p w:rsidR="1E2D51B8" w:rsidP="256C99CE" w:rsidRDefault="1E2D51B8" w14:paraId="7565EB58" w14:textId="15181DF3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>A színhasználat és az átlátszó háttér segít abban, hogy a felhasználók figyelme az űrlapra irányuljon, miközben a háttérkép továbbra is látványos és vonzó mara</w:t>
      </w:r>
      <w:r w:rsidRPr="256C99CE" w:rsidR="1E2D51B8">
        <w:rPr>
          <w:rFonts w:ascii="Times New Roman" w:hAnsi="Times New Roman" w:eastAsia="Times New Roman" w:cs="Times New Roman"/>
          <w:color w:val="auto"/>
        </w:rPr>
        <w:t>d.</w:t>
      </w:r>
    </w:p>
    <w:p w:rsidR="1E2D51B8" w:rsidP="256C99CE" w:rsidRDefault="1E2D51B8" w14:paraId="0F262408" w14:textId="1B7D2276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E2D51B8">
        <w:rPr>
          <w:rFonts w:ascii="Times New Roman" w:hAnsi="Times New Roman" w:eastAsia="Times New Roman" w:cs="Times New Roman"/>
          <w:color w:val="auto"/>
        </w:rPr>
        <w:t xml:space="preserve">A regisztrációs oldal is nagyjából ugyan azzal a </w:t>
      </w:r>
      <w:r w:rsidRPr="256C99CE" w:rsidR="1E2D51B8">
        <w:rPr>
          <w:rFonts w:ascii="Times New Roman" w:hAnsi="Times New Roman" w:eastAsia="Times New Roman" w:cs="Times New Roman"/>
          <w:color w:val="auto"/>
        </w:rPr>
        <w:t>dizájnal</w:t>
      </w:r>
      <w:r w:rsidRPr="256C99CE" w:rsidR="1E2D51B8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1E2D51B8">
        <w:rPr>
          <w:rFonts w:ascii="Times New Roman" w:hAnsi="Times New Roman" w:eastAsia="Times New Roman" w:cs="Times New Roman"/>
          <w:color w:val="auto"/>
        </w:rPr>
        <w:t>rendelkezik</w:t>
      </w:r>
      <w:r w:rsidRPr="256C99CE" w:rsidR="1E2D51B8">
        <w:rPr>
          <w:rFonts w:ascii="Times New Roman" w:hAnsi="Times New Roman" w:eastAsia="Times New Roman" w:cs="Times New Roman"/>
          <w:color w:val="auto"/>
        </w:rPr>
        <w:t xml:space="preserve"> mint a bejelentkező oldal.</w:t>
      </w:r>
      <w:r w:rsidRPr="256C99CE" w:rsidR="7BCAC299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1E2D51B8">
        <w:rPr>
          <w:rFonts w:ascii="Times New Roman" w:hAnsi="Times New Roman" w:eastAsia="Times New Roman" w:cs="Times New Roman"/>
          <w:color w:val="auto"/>
        </w:rPr>
        <w:t xml:space="preserve">Itt is törekedtem a felhasználó barát megjelenésre és hogy minden jól kivehető </w:t>
      </w:r>
      <w:r w:rsidRPr="256C99CE" w:rsidR="1E2D51B8">
        <w:rPr>
          <w:rFonts w:ascii="Times New Roman" w:hAnsi="Times New Roman" w:eastAsia="Times New Roman" w:cs="Times New Roman"/>
          <w:color w:val="auto"/>
        </w:rPr>
        <w:t>legyen.</w:t>
      </w:r>
      <w:r w:rsidRPr="256C99CE" w:rsidR="642B1C06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1E2D51B8">
        <w:rPr>
          <w:rFonts w:ascii="Times New Roman" w:hAnsi="Times New Roman" w:eastAsia="Times New Roman" w:cs="Times New Roman"/>
          <w:color w:val="auto"/>
        </w:rPr>
        <w:t>Igy</w:t>
      </w:r>
      <w:r w:rsidRPr="256C99CE" w:rsidR="1E2D51B8">
        <w:rPr>
          <w:rFonts w:ascii="Times New Roman" w:hAnsi="Times New Roman" w:eastAsia="Times New Roman" w:cs="Times New Roman"/>
          <w:color w:val="auto"/>
        </w:rPr>
        <w:t xml:space="preserve"> a felhasználó könnyedén tud regisztrálni majd folytatni </w:t>
      </w:r>
      <w:r w:rsidRPr="256C99CE" w:rsidR="587B0C9B">
        <w:rPr>
          <w:rFonts w:ascii="Times New Roman" w:hAnsi="Times New Roman" w:eastAsia="Times New Roman" w:cs="Times New Roman"/>
          <w:color w:val="auto"/>
        </w:rPr>
        <w:t>a bejelentkezést és a weboldal használatát.</w:t>
      </w:r>
    </w:p>
    <w:p w:rsidR="256C99CE" w:rsidP="256C99CE" w:rsidRDefault="256C99CE" w14:paraId="54BA5987" w14:textId="185C8477">
      <w:pPr>
        <w:pStyle w:val="Norml"/>
        <w:tabs>
          <w:tab w:val="left" w:leader="none" w:pos="284"/>
          <w:tab w:val="left" w:leader="none" w:pos="1545"/>
        </w:tabs>
        <w:spacing w:after="0" w:line="360" w:lineRule="auto"/>
        <w:ind w:left="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6C772C" w:rsidR="00DC6E37" w:rsidP="256C99CE" w:rsidRDefault="2E088998" w14:paraId="761B0FC2" w14:textId="3581AB51">
      <w:pPr>
        <w:numPr>
          <w:ilvl w:val="0"/>
          <w:numId w:val="33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E088998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Bejelentkezés </w:t>
      </w:r>
      <w:r w:rsidRPr="256C99CE" w:rsidR="2D84E5AF">
        <w:rPr>
          <w:rFonts w:ascii="Times New Roman" w:hAnsi="Times New Roman" w:eastAsia="Times New Roman" w:cs="Times New Roman"/>
          <w:color w:val="auto"/>
        </w:rPr>
        <w:t>oldal</w:t>
      </w:r>
      <w:r w:rsidRPr="256C99CE" w:rsidR="28DC892F">
        <w:rPr>
          <w:rFonts w:ascii="Times New Roman" w:hAnsi="Times New Roman" w:eastAsia="Times New Roman" w:cs="Times New Roman"/>
          <w:color w:val="auto"/>
        </w:rPr>
        <w:t>:</w:t>
      </w:r>
      <w:r w:rsidRPr="256C99CE" w:rsidR="552853F9">
        <w:rPr>
          <w:rFonts w:ascii="Times New Roman" w:hAnsi="Times New Roman" w:eastAsia="Times New Roman" w:cs="Times New Roman"/>
          <w:color w:val="auto"/>
        </w:rPr>
        <w:t xml:space="preserve"> Ezen az oldalon tudunk bejelentkezni az oldalba.</w:t>
      </w:r>
      <w:r w:rsidRPr="256C99CE" w:rsidR="24CCBF65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552853F9">
        <w:rPr>
          <w:rFonts w:ascii="Times New Roman" w:hAnsi="Times New Roman" w:eastAsia="Times New Roman" w:cs="Times New Roman"/>
          <w:color w:val="auto"/>
        </w:rPr>
        <w:t>Amint a megfelelő adatok</w:t>
      </w:r>
      <w:r w:rsidRPr="256C99CE" w:rsidR="08094374">
        <w:rPr>
          <w:rFonts w:ascii="Times New Roman" w:hAnsi="Times New Roman" w:eastAsia="Times New Roman" w:cs="Times New Roman"/>
          <w:color w:val="auto"/>
        </w:rPr>
        <w:t>at be tápláljuk, az oldal le ellenőrzi ezek helyességét és a főoldalra továbbit minket.</w:t>
      </w:r>
    </w:p>
    <w:p w:rsidRPr="006C772C" w:rsidR="00DC6E37" w:rsidP="256C99CE" w:rsidRDefault="2D84E5AF" w14:paraId="7F7BC72C" w14:textId="5C246120">
      <w:pPr>
        <w:numPr>
          <w:ilvl w:val="0"/>
          <w:numId w:val="33"/>
        </w:numPr>
        <w:tabs>
          <w:tab w:val="left" w:pos="284"/>
          <w:tab w:val="left" w:pos="1545"/>
        </w:tabs>
        <w:spacing w:after="0" w:line="360" w:lineRule="auto"/>
        <w:ind w:left="714" w:hanging="357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D84E5AF">
        <w:rPr>
          <w:rFonts w:ascii="Times New Roman" w:hAnsi="Times New Roman" w:eastAsia="Times New Roman" w:cs="Times New Roman"/>
          <w:color w:val="auto"/>
        </w:rPr>
        <w:t>Fő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D84E5AF">
        <w:rPr>
          <w:rFonts w:ascii="Times New Roman" w:hAnsi="Times New Roman" w:eastAsia="Times New Roman" w:cs="Times New Roman"/>
          <w:color w:val="auto"/>
        </w:rPr>
        <w:t>oldal</w:t>
      </w:r>
      <w:r w:rsidRPr="256C99CE" w:rsidR="28DC892F">
        <w:rPr>
          <w:rFonts w:ascii="Times New Roman" w:hAnsi="Times New Roman" w:eastAsia="Times New Roman" w:cs="Times New Roman"/>
          <w:color w:val="auto"/>
        </w:rPr>
        <w:t xml:space="preserve">: </w:t>
      </w:r>
      <w:r w:rsidRPr="256C99CE" w:rsidR="1F74FE86">
        <w:rPr>
          <w:rFonts w:ascii="Times New Roman" w:hAnsi="Times New Roman" w:eastAsia="Times New Roman" w:cs="Times New Roman"/>
          <w:color w:val="auto"/>
        </w:rPr>
        <w:t xml:space="preserve">Itt tudunk </w:t>
      </w:r>
      <w:r w:rsidRPr="256C99CE" w:rsidR="2D84E5AF">
        <w:rPr>
          <w:rFonts w:ascii="Times New Roman" w:hAnsi="Times New Roman" w:eastAsia="Times New Roman" w:cs="Times New Roman"/>
          <w:color w:val="auto"/>
        </w:rPr>
        <w:t xml:space="preserve">beküldeni </w:t>
      </w:r>
      <w:r w:rsidRPr="256C99CE" w:rsidR="339ED58D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D84E5AF">
        <w:rPr>
          <w:rFonts w:ascii="Times New Roman" w:hAnsi="Times New Roman" w:eastAsia="Times New Roman" w:cs="Times New Roman"/>
          <w:color w:val="auto"/>
        </w:rPr>
        <w:t>zenéket</w:t>
      </w:r>
      <w:r w:rsidRPr="256C99CE" w:rsidR="2D84E5AF">
        <w:rPr>
          <w:rFonts w:ascii="Times New Roman" w:hAnsi="Times New Roman" w:eastAsia="Times New Roman" w:cs="Times New Roman"/>
          <w:color w:val="auto"/>
        </w:rPr>
        <w:t xml:space="preserve"> a zene </w:t>
      </w:r>
      <w:r w:rsidRPr="256C99CE" w:rsidR="13398F3F">
        <w:rPr>
          <w:rFonts w:ascii="Times New Roman" w:hAnsi="Times New Roman" w:eastAsia="Times New Roman" w:cs="Times New Roman"/>
          <w:color w:val="auto"/>
        </w:rPr>
        <w:t>előadó, cím</w:t>
      </w:r>
      <w:r w:rsidRPr="256C99CE" w:rsidR="2D84E5AF">
        <w:rPr>
          <w:rFonts w:ascii="Times New Roman" w:hAnsi="Times New Roman" w:eastAsia="Times New Roman" w:cs="Times New Roman"/>
          <w:color w:val="auto"/>
        </w:rPr>
        <w:t xml:space="preserve"> és a </w:t>
      </w:r>
      <w:r w:rsidRPr="256C99CE" w:rsidR="2D84E5AF">
        <w:rPr>
          <w:rFonts w:ascii="Times New Roman" w:hAnsi="Times New Roman" w:eastAsia="Times New Roman" w:cs="Times New Roman"/>
          <w:color w:val="auto"/>
        </w:rPr>
        <w:t>youtube</w:t>
      </w:r>
      <w:r w:rsidRPr="256C99CE" w:rsidR="2D84E5AF">
        <w:rPr>
          <w:rFonts w:ascii="Times New Roman" w:hAnsi="Times New Roman" w:eastAsia="Times New Roman" w:cs="Times New Roman"/>
          <w:color w:val="auto"/>
        </w:rPr>
        <w:t xml:space="preserve"> linkjét megadva, </w:t>
      </w:r>
      <w:r w:rsidRPr="256C99CE" w:rsidR="5FF5FE38">
        <w:rPr>
          <w:rFonts w:ascii="Times New Roman" w:hAnsi="Times New Roman" w:eastAsia="Times New Roman" w:cs="Times New Roman"/>
          <w:color w:val="auto"/>
        </w:rPr>
        <w:t xml:space="preserve">további </w:t>
      </w:r>
      <w:r w:rsidRPr="256C99CE" w:rsidR="5FF5FE38">
        <w:rPr>
          <w:rFonts w:ascii="Times New Roman" w:hAnsi="Times New Roman" w:eastAsia="Times New Roman" w:cs="Times New Roman"/>
          <w:color w:val="auto"/>
        </w:rPr>
        <w:t>it</w:t>
      </w:r>
      <w:r w:rsidRPr="256C99CE" w:rsidR="5FF5FE38">
        <w:rPr>
          <w:rFonts w:ascii="Times New Roman" w:hAnsi="Times New Roman" w:eastAsia="Times New Roman" w:cs="Times New Roman"/>
          <w:color w:val="auto"/>
        </w:rPr>
        <w:t xml:space="preserve"> láthatjuk az eddig beküldött zenék rangsorát.</w:t>
      </w:r>
    </w:p>
    <w:p w:rsidRPr="006C772C" w:rsidR="00932019" w:rsidP="256C99CE" w:rsidRDefault="00932019" w14:paraId="1FC39945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noProof/>
          <w:color w:val="auto"/>
          <w:lang w:bidi="ar-SA"/>
        </w:rPr>
      </w:pPr>
    </w:p>
    <w:p w:rsidRPr="006C772C" w:rsidR="00CE61ED" w:rsidP="256C99CE" w:rsidRDefault="0857BFB2" w14:paraId="513017E5" w14:textId="41E35CEC">
      <w:pPr>
        <w:pStyle w:val="Cmsor3"/>
        <w:tabs>
          <w:tab w:val="left" w:pos="284"/>
        </w:tabs>
        <w:spacing w:before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66" w:id="9"/>
      <w:bookmarkStart w:name="_Toc1053611496" w:id="10"/>
      <w:bookmarkStart w:name="_Toc211989570" w:id="11"/>
      <w:r w:rsidRPr="256C99CE" w:rsidR="0857BFB2">
        <w:rPr>
          <w:rFonts w:ascii="Times New Roman" w:hAnsi="Times New Roman" w:eastAsia="Times New Roman" w:cs="Times New Roman"/>
          <w:color w:val="auto"/>
        </w:rPr>
        <w:t>1.</w:t>
      </w:r>
      <w:r w:rsidRPr="256C99CE" w:rsidR="664C3FD3">
        <w:rPr>
          <w:rFonts w:ascii="Times New Roman" w:hAnsi="Times New Roman" w:eastAsia="Times New Roman" w:cs="Times New Roman"/>
          <w:color w:val="auto"/>
        </w:rPr>
        <w:t>2</w:t>
      </w:r>
      <w:r w:rsidRPr="256C99CE" w:rsidR="0857BFB2">
        <w:rPr>
          <w:rFonts w:ascii="Times New Roman" w:hAnsi="Times New Roman" w:eastAsia="Times New Roman" w:cs="Times New Roman"/>
          <w:color w:val="auto"/>
        </w:rPr>
        <w:t>.</w:t>
      </w:r>
      <w:r w:rsidRPr="256C99CE" w:rsidR="14863BB8">
        <w:rPr>
          <w:rFonts w:ascii="Times New Roman" w:hAnsi="Times New Roman" w:eastAsia="Times New Roman" w:cs="Times New Roman"/>
          <w:color w:val="auto"/>
        </w:rPr>
        <w:t>1</w:t>
      </w:r>
      <w:r w:rsidRPr="256C99CE" w:rsidR="0857BFB2">
        <w:rPr>
          <w:rFonts w:ascii="Times New Roman" w:hAnsi="Times New Roman" w:eastAsia="Times New Roman" w:cs="Times New Roman"/>
          <w:color w:val="auto"/>
        </w:rPr>
        <w:t xml:space="preserve">. </w:t>
      </w:r>
      <w:r w:rsidRPr="256C99CE" w:rsidR="1B793CC2">
        <w:rPr>
          <w:rFonts w:ascii="Times New Roman" w:hAnsi="Times New Roman" w:eastAsia="Times New Roman" w:cs="Times New Roman"/>
          <w:color w:val="auto"/>
        </w:rPr>
        <w:t>A</w:t>
      </w:r>
      <w:r w:rsidRPr="256C99CE" w:rsidR="5F740E5C">
        <w:rPr>
          <w:rFonts w:ascii="Times New Roman" w:hAnsi="Times New Roman" w:eastAsia="Times New Roman" w:cs="Times New Roman"/>
          <w:color w:val="auto"/>
        </w:rPr>
        <w:t xml:space="preserve"> Bejelentkező oldal</w:t>
      </w:r>
      <w:bookmarkEnd w:id="9"/>
      <w:bookmarkEnd w:id="10"/>
      <w:bookmarkEnd w:id="11"/>
    </w:p>
    <w:p w:rsidRPr="005F7D6B" w:rsidR="00CC1687" w:rsidP="256C99CE" w:rsidRDefault="20AFC2AE" w14:paraId="21566C63" w14:textId="63A83A3F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0AFC2AE">
        <w:rPr>
          <w:rFonts w:ascii="Times New Roman" w:hAnsi="Times New Roman" w:eastAsia="Times New Roman" w:cs="Times New Roman"/>
          <w:color w:val="auto"/>
        </w:rPr>
        <w:t>Az oldal egy egyszerű, de hatékony bejelentkezési felületet biztosít a felhasználók számára.</w:t>
      </w:r>
      <w:r w:rsidRPr="256C99CE" w:rsidR="005F7D6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0AFC2AE">
        <w:rPr>
          <w:rFonts w:ascii="Times New Roman" w:hAnsi="Times New Roman" w:eastAsia="Times New Roman" w:cs="Times New Roman"/>
          <w:color w:val="auto"/>
        </w:rPr>
        <w:t>A felhasználót egy egyszínű háttér fogadja, amely minimalista megjelenést kölcsönöz az oldalnak.</w:t>
      </w:r>
      <w:r w:rsidRPr="256C99CE" w:rsidR="005F7D6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0AFC2AE">
        <w:rPr>
          <w:rFonts w:ascii="Times New Roman" w:hAnsi="Times New Roman" w:eastAsia="Times New Roman" w:cs="Times New Roman"/>
          <w:color w:val="auto"/>
        </w:rPr>
        <w:t>A bejelentkezési űrlap egy átlátszó szürke háttérrel rendelkező konténerben található középre igazítva.</w:t>
      </w:r>
      <w:r w:rsidRPr="256C99CE" w:rsidR="005F7D6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20AFC2AE">
        <w:rPr>
          <w:rFonts w:ascii="Times New Roman" w:hAnsi="Times New Roman" w:eastAsia="Times New Roman" w:cs="Times New Roman"/>
          <w:color w:val="auto"/>
        </w:rPr>
        <w:t>Az input mezők és a bejelentkezés gomb egyszerű stílussal rendelkeznek, a felhasználók figyelmét középre vonzzák.</w:t>
      </w:r>
    </w:p>
    <w:p w:rsidRPr="006C772C" w:rsidR="00CC1687" w:rsidP="256C99CE" w:rsidRDefault="00CC1687" w14:paraId="0E64B0F3" w14:textId="3649D445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CC1687" w:rsidP="256C99CE" w:rsidRDefault="331C2038" w14:paraId="34CE0A41" w14:textId="761BC10C">
      <w:pPr>
        <w:tabs>
          <w:tab w:val="left" w:pos="284"/>
          <w:tab w:val="left" w:pos="1545"/>
        </w:tabs>
        <w:spacing w:after="0" w:line="360" w:lineRule="auto"/>
        <w:ind w:left="720"/>
        <w:jc w:val="center"/>
        <w:rPr>
          <w:rFonts w:ascii="Times New Roman" w:hAnsi="Times New Roman" w:eastAsia="Times New Roman" w:cs="Times New Roman"/>
          <w:noProof/>
          <w:color w:val="auto"/>
          <w:lang w:val="en-US" w:bidi="ar-SA"/>
        </w:rPr>
      </w:pPr>
      <w:r w:rsidR="331C2038">
        <w:drawing>
          <wp:inline wp14:editId="764A3B84" wp14:anchorId="66DD4C9E">
            <wp:extent cx="4572000" cy="2619375"/>
            <wp:effectExtent l="0" t="0" r="0" b="0"/>
            <wp:docPr id="4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0ebd3493288546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18305788" w:rsidP="256C99CE" w:rsidRDefault="18305788" w14:paraId="2B09450D" w14:textId="2E735F2A">
      <w:pPr>
        <w:tabs>
          <w:tab w:val="left" w:pos="284"/>
          <w:tab w:val="left" w:pos="1545"/>
        </w:tabs>
        <w:spacing w:after="0" w:line="360" w:lineRule="auto"/>
        <w:ind w:left="720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18305788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1.ábra</w:t>
      </w:r>
      <w:r w:rsidRPr="256C99CE" w:rsidR="18305788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 A bejelentkezés oldal</w:t>
      </w:r>
    </w:p>
    <w:p w:rsidRPr="006C772C" w:rsidR="004F0DB4" w:rsidP="256C99CE" w:rsidRDefault="001036B8" w14:paraId="118D2ADB" w14:textId="67BBFF58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</w:rPr>
      </w:pPr>
      <w:r w:rsidRPr="006C772C">
        <w:rPr>
          <w:rFonts w:ascii="Times New Roman" w:hAnsi="Times New Roman"/>
          <w:szCs w:val="24"/>
        </w:rPr>
        <w:lastRenderedPageBreak/>
        <w:tab/>
      </w:r>
      <w:r w:rsidRPr="256C99CE" w:rsidR="022D5DB2">
        <w:rPr>
          <w:rFonts w:ascii="Times New Roman" w:hAnsi="Times New Roman" w:eastAsia="Times New Roman" w:cs="Times New Roman"/>
          <w:color w:val="auto"/>
        </w:rPr>
        <w:t>A következő programrész felelős a bejelentkez</w:t>
      </w:r>
      <w:r w:rsidRPr="256C99CE" w:rsidR="7A6A66DC">
        <w:rPr>
          <w:rFonts w:ascii="Times New Roman" w:hAnsi="Times New Roman" w:eastAsia="Times New Roman" w:cs="Times New Roman"/>
          <w:color w:val="auto"/>
        </w:rPr>
        <w:t xml:space="preserve">ő oldal </w:t>
      </w:r>
      <w:r w:rsidRPr="256C99CE" w:rsidR="00AF7D26">
        <w:rPr>
          <w:rFonts w:ascii="Times New Roman" w:hAnsi="Times New Roman" w:eastAsia="Times New Roman" w:cs="Times New Roman"/>
          <w:color w:val="auto"/>
        </w:rPr>
        <w:t>megjelenéséért,</w:t>
      </w:r>
      <w:r w:rsidRPr="256C99CE" w:rsidR="7A6A66DC">
        <w:rPr>
          <w:rFonts w:ascii="Times New Roman" w:hAnsi="Times New Roman" w:eastAsia="Times New Roman" w:cs="Times New Roman"/>
          <w:color w:val="auto"/>
        </w:rPr>
        <w:t xml:space="preserve"> valamint elrendezéséért</w:t>
      </w:r>
      <w:r w:rsidRPr="256C99CE" w:rsidR="26006842">
        <w:rPr>
          <w:rFonts w:ascii="Times New Roman" w:hAnsi="Times New Roman" w:eastAsia="Times New Roman" w:cs="Times New Roman"/>
          <w:color w:val="auto"/>
        </w:rPr>
        <w:t>:</w:t>
      </w:r>
      <w:r w:rsidRPr="006C772C" w:rsidR="5FE26A1C">
        <w:rPr>
          <w:rFonts w:ascii="Times New Roman" w:hAnsi="Times New Roman"/>
          <w:noProof/>
        </w:rPr>
        <w:drawing>
          <wp:inline distT="0" distB="0" distL="0" distR="0" wp14:anchorId="4EA1A204" wp14:editId="2FAD899C">
            <wp:extent cx="6130675" cy="7123824"/>
            <wp:effectExtent l="0" t="0" r="0" b="0"/>
            <wp:docPr id="1443970325" name="Kép 144397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75" cy="7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4F0DB4" w:rsidP="256C99CE" w:rsidRDefault="23950E35" w14:paraId="2946DB82" w14:textId="323FC130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21"/>
          <w:szCs w:val="21"/>
        </w:rPr>
      </w:pPr>
      <w:r w:rsidR="23950E35">
        <w:drawing>
          <wp:inline wp14:editId="2F8C74A2" wp14:anchorId="2D2DF820">
            <wp:extent cx="6124574" cy="7754176"/>
            <wp:effectExtent l="0" t="0" r="0" b="0"/>
            <wp:docPr id="1590737571" name="Kép 15907375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590737571"/>
                    <pic:cNvPicPr/>
                  </pic:nvPicPr>
                  <pic:blipFill>
                    <a:blip r:embed="R63da96237e384e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77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6C99CE" w:rsidR="078D44AA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2.ábra</w:t>
      </w:r>
      <w:r w:rsidRPr="256C99CE" w:rsidR="078D44AA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 A bejelentkezéshez szükséges oldal felületéért szolgáló kód részlet</w:t>
      </w:r>
      <w:r w:rsidRPr="256C99CE" w:rsidR="62D0EB4B">
        <w:rPr>
          <w:rFonts w:ascii="Times New Roman" w:hAnsi="Times New Roman" w:eastAsia="Times New Roman" w:cs="Times New Roman"/>
          <w:color w:val="auto"/>
          <w:sz w:val="21"/>
          <w:szCs w:val="21"/>
        </w:rPr>
        <w:t xml:space="preserve"> </w:t>
      </w:r>
    </w:p>
    <w:p w:rsidR="256C99CE" w:rsidP="256C99CE" w:rsidRDefault="256C99CE" w14:paraId="105C7C31" w14:textId="54AF3D5A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="50ABFDDD" w:rsidP="256C99CE" w:rsidRDefault="50ABFDDD" w14:paraId="2F306054" w14:textId="610E2165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50ABFDDD">
        <w:rPr>
          <w:rFonts w:ascii="Times New Roman" w:hAnsi="Times New Roman" w:eastAsia="Times New Roman" w:cs="Times New Roman"/>
          <w:noProof w:val="0"/>
          <w:color w:val="auto"/>
          <w:lang w:val="hu-HU"/>
        </w:rPr>
        <w:t>Ebben a kódrészletben az alábbi dolgok találhatóak:</w:t>
      </w:r>
    </w:p>
    <w:p w:rsidR="05B09E42" w:rsidP="256C99CE" w:rsidRDefault="05B09E42" w14:paraId="0844909A" w14:textId="2117AB16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.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placeholder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osztály stílusai:</w:t>
      </w:r>
    </w:p>
    <w:p w:rsidR="05B09E42" w:rsidP="256C99CE" w:rsidRDefault="05B09E42" w14:paraId="409D3C36" w14:textId="4EAA95C5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"top: 1rem;" és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left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: 1rem;" tulajdonságok meghatározzák az elem helyzetét, 1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rem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távolságra a felső és bal széltől.</w:t>
      </w:r>
    </w:p>
    <w:p w:rsidR="05B09E42" w:rsidP="256C99CE" w:rsidRDefault="05B09E42" w14:paraId="77FB0317" w14:textId="7495540B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transform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.5s;" animációt biztosít a stílusok változásához, ami azt jelenti, hogy a transzformáció 0.5 másodperc alatt történik.</w:t>
      </w:r>
    </w:p>
    <w:p w:rsidR="05B09E42" w:rsidP="256C99CE" w:rsidRDefault="05B09E42" w14:paraId="307DABFC" w14:textId="6568B42D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elem stílusai:</w:t>
      </w:r>
    </w:p>
    <w:p w:rsidR="05B09E42" w:rsidP="256C99CE" w:rsidRDefault="05B09E42" w14:paraId="41E3D5B5" w14:textId="2D20BF52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scale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.8;" az elem méretét 80%-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ra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csökkenti.</w:t>
      </w:r>
    </w:p>
    <w:p w:rsidR="05B09E42" w:rsidP="256C99CE" w:rsidRDefault="05B09E42" w14:paraId="235746AE" w14:textId="79FEDBE9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padding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2px 10px;" a belső tér kitöltését 2px a felső és alsó részen, valamint 10px a bal és jobb oldalon biztosítja.</w:t>
      </w:r>
    </w:p>
    <w:p w:rsidR="05B09E42" w:rsidP="256C99CE" w:rsidRDefault="05B09E42" w14:paraId="4DB845C6" w14:textId="67D37098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background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#262626;" beállítja a háttérszínt.</w:t>
      </w:r>
    </w:p>
    <w:p w:rsidR="05B09E42" w:rsidP="256C99CE" w:rsidRDefault="05B09E42" w14:paraId="0EA2F308" w14:textId="33C5EE84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border-radius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40px;" kerekített sarkokat ad az elemnek.</w:t>
      </w:r>
    </w:p>
    <w:p w:rsidR="05B09E42" w:rsidP="256C99CE" w:rsidRDefault="05B09E42" w14:paraId="639A935F" w14:textId="6EAF768B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width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35%;" az elem szélességét 35%-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ra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állítja.</w:t>
      </w:r>
    </w:p>
    <w:p w:rsidR="05B09E42" w:rsidP="256C99CE" w:rsidRDefault="05B09E42" w14:paraId="1D2D15E9" w14:textId="7D85CDC1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"font-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size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: 1.5rem;" a betűméretet 1.5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rem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méretre állítja.</w:t>
      </w:r>
    </w:p>
    <w:p w:rsidR="05B09E42" w:rsidP="256C99CE" w:rsidRDefault="05B09E42" w14:paraId="55E614C6" w14:textId="57C5453E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"font-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family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: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Arial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;" a betűtípust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Arialra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állítja.</w:t>
      </w:r>
    </w:p>
    <w:p w:rsidR="05B09E42" w:rsidP="256C99CE" w:rsidRDefault="05B09E42" w14:paraId="7DFF130B" w14:textId="6ACE992F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A "margin-top: 1rem;" a felső margót 1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rem-re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állítja be.</w:t>
      </w:r>
    </w:p>
    <w:p w:rsidR="05B09E42" w:rsidP="256C99CE" w:rsidRDefault="05B09E42" w14:paraId="59113E3A" w14:textId="728BA31A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color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: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white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;" a szöveg színét fehérre állítja.</w:t>
      </w:r>
    </w:p>
    <w:p w:rsidR="05B09E42" w:rsidP="256C99CE" w:rsidRDefault="05B09E42" w14:paraId="54E19D5F" w14:textId="765E1A8D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border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: 1px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solid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grey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;" szegélyt ad a szürke színű elemhez.</w:t>
      </w:r>
    </w:p>
    <w:p w:rsidR="05B09E42" w:rsidP="256C99CE" w:rsidRDefault="05B09E42" w14:paraId="7521BEE3" w14:textId="3AC4A268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position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: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relative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;" relatív pozíciót biztosít az elemhez.</w:t>
      </w:r>
    </w:p>
    <w:p w:rsidR="05B09E42" w:rsidP="256C99CE" w:rsidRDefault="05B09E42" w14:paraId="3CCF8772" w14:textId="1EDA01D6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cursor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pointer;" mutatót jelenít meg, ha az egér az elem felett van.</w:t>
      </w:r>
    </w:p>
    <w:p w:rsidR="05B09E42" w:rsidP="256C99CE" w:rsidRDefault="05B09E42" w14:paraId="560A503B" w14:textId="72A40DAE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transition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0.3s;" beállítja az átmeneti hatást a változásokra, 0.3 másodperces időtartammal.</w:t>
      </w:r>
    </w:p>
    <w:p w:rsidR="05B09E42" w:rsidP="256C99CE" w:rsidRDefault="05B09E42" w14:paraId="14DADBE2" w14:textId="48DF4D14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"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transition-delay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 0;" nincs késleltetés az átmenetben.</w:t>
      </w:r>
    </w:p>
    <w:p w:rsidR="05B09E42" w:rsidP="256C99CE" w:rsidRDefault="05B09E42" w14:paraId="4B46C5E6" w14:textId="29CF4201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::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after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és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::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before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szabályok:</w:t>
      </w:r>
    </w:p>
    <w:p w:rsidR="05B09E42" w:rsidP="256C99CE" w:rsidRDefault="05B09E42" w14:paraId="5636D331" w14:textId="755B19A5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Pszeudo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-elemeket hoz létre a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elemekhez.</w:t>
      </w:r>
    </w:p>
    <w:p w:rsidR="05B09E42" w:rsidP="256C99CE" w:rsidRDefault="05B09E42" w14:paraId="261A2F28" w14:textId="333F79A2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Kezdetben a szélességük nulla, a magasságuk pedig 1 pixel.</w:t>
      </w:r>
    </w:p>
    <w:p w:rsidR="05B09E42" w:rsidP="256C99CE" w:rsidRDefault="05B09E42" w14:paraId="74D3AF14" w14:textId="35AC5944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Az elemek színét narancssárgára állítja.</w:t>
      </w:r>
    </w:p>
    <w:p w:rsidR="05B09E42" w:rsidP="256C99CE" w:rsidRDefault="05B09E42" w14:paraId="26120EFC" w14:textId="5365918C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button:hover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::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after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és 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button:hover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::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before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szabályok:</w:t>
      </w:r>
    </w:p>
    <w:p w:rsidR="05B09E42" w:rsidP="256C99CE" w:rsidRDefault="05B09E42" w14:paraId="6CB0F3AF" w14:textId="5D376983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A szélesség 78%-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ra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változik meg.</w:t>
      </w:r>
    </w:p>
    <w:p w:rsidR="05B09E42" w:rsidP="256C99CE" w:rsidRDefault="05B09E42" w14:paraId="3BEBC10C" w14:textId="2BDEFCA5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Átmeneti hatást biztosít a változásokra, 0.3 másodperces időtartammal.</w:t>
      </w:r>
    </w:p>
    <w:p w:rsidR="05B09E42" w:rsidP="256C99CE" w:rsidRDefault="05B09E42" w14:paraId="5B1F909A" w14:textId="6D92D6D2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button:hover</w:t>
      </w: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 xml:space="preserve"> szabály:</w:t>
      </w:r>
    </w:p>
    <w:p w:rsidR="05B09E42" w:rsidP="256C99CE" w:rsidRDefault="05B09E42" w14:paraId="5F4495F4" w14:textId="1EEB99B7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Átmeneti hatást biztosít a változásokra, 0.3 másodperces időtartammal.</w:t>
      </w:r>
    </w:p>
    <w:p w:rsidR="05B09E42" w:rsidP="256C99CE" w:rsidRDefault="05B09E42" w14:paraId="1D5E8EDE" w14:textId="3891A1F6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0.3 másodperces késleltetést állít be az átmenetekhez.</w:t>
      </w:r>
    </w:p>
    <w:p w:rsidR="05B09E42" w:rsidP="256C99CE" w:rsidRDefault="05B09E42" w14:paraId="3988BFB7" w14:textId="6FEB0A24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lang w:val="hu-HU"/>
        </w:rPr>
      </w:pPr>
      <w:r w:rsidRPr="256C99CE" w:rsidR="05B09E42">
        <w:rPr>
          <w:rFonts w:ascii="Times New Roman" w:hAnsi="Times New Roman" w:eastAsia="Times New Roman" w:cs="Times New Roman"/>
          <w:noProof w:val="0"/>
          <w:color w:val="auto"/>
          <w:lang w:val="hu-HU"/>
        </w:rPr>
        <w:t>Háttérszínét narancssárgára, szöveg színét pedig feketére állítja.</w:t>
      </w:r>
    </w:p>
    <w:p w:rsidR="256C99CE" w:rsidP="256C99CE" w:rsidRDefault="256C99CE" w14:paraId="3DF9E81C" w14:textId="2C458695">
      <w:pPr>
        <w:pStyle w:val="Norml"/>
        <w:tabs>
          <w:tab w:val="left" w:leader="none" w:pos="284"/>
          <w:tab w:val="left" w:leader="none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sz w:val="21"/>
          <w:szCs w:val="21"/>
        </w:rPr>
      </w:pPr>
    </w:p>
    <w:p w:rsidRPr="006C772C" w:rsidR="00100639" w:rsidP="256C99CE" w:rsidRDefault="5CDF59CE" w14:paraId="56607F53" w14:textId="77777777">
      <w:pPr>
        <w:pStyle w:val="Cmsor3"/>
        <w:numPr>
          <w:ilvl w:val="2"/>
          <w:numId w:val="45"/>
        </w:num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910937080" w:id="13"/>
      <w:bookmarkStart w:name="_Toc1279438396" w:id="14"/>
      <w:r w:rsidRPr="256C99CE" w:rsidR="5CDF59CE">
        <w:rPr>
          <w:rFonts w:ascii="Times New Roman" w:hAnsi="Times New Roman" w:eastAsia="Times New Roman" w:cs="Times New Roman"/>
          <w:color w:val="auto"/>
        </w:rPr>
        <w:t>Fő oldal</w:t>
      </w:r>
      <w:bookmarkEnd w:id="13"/>
      <w:bookmarkEnd w:id="14"/>
    </w:p>
    <w:p w:rsidRPr="006C772C" w:rsidR="005F318E" w:rsidP="256C99CE" w:rsidRDefault="35A37D30" w14:paraId="5A54ABAA" w14:textId="4A065619">
      <w:pPr>
        <w:pStyle w:val="Norml"/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5A37D30">
        <w:rPr>
          <w:rFonts w:ascii="Times New Roman" w:hAnsi="Times New Roman" w:eastAsia="Times New Roman" w:cs="Times New Roman"/>
          <w:color w:val="auto"/>
        </w:rPr>
        <w:t>Az index oldal a főoldal, amely az alkalmazás vagy a weboldal kezdőlapja lehet.</w:t>
      </w:r>
      <w:r w:rsidRPr="256C99CE" w:rsidR="00DC7B8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35A37D30">
        <w:rPr>
          <w:rFonts w:ascii="Times New Roman" w:hAnsi="Times New Roman" w:eastAsia="Times New Roman" w:cs="Times New Roman"/>
          <w:color w:val="auto"/>
        </w:rPr>
        <w:t>A háttérkép teljes képernyős, látványos megjelenést biztosítva a felhasználóknak.</w:t>
      </w:r>
      <w:r w:rsidRPr="256C99CE" w:rsidR="00DC7B8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35A37D30">
        <w:rPr>
          <w:rFonts w:ascii="Times New Roman" w:hAnsi="Times New Roman" w:eastAsia="Times New Roman" w:cs="Times New Roman"/>
          <w:color w:val="auto"/>
        </w:rPr>
        <w:t>Az űrlap egy átlátszó, szürke háttérrel rendelkező konténerben található középre igazítva.</w:t>
      </w:r>
      <w:r w:rsidRPr="256C99CE" w:rsidR="00DC7B8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35A37D30">
        <w:rPr>
          <w:rFonts w:ascii="Times New Roman" w:hAnsi="Times New Roman" w:eastAsia="Times New Roman" w:cs="Times New Roman"/>
          <w:color w:val="auto"/>
        </w:rPr>
        <w:t>Az input mezők és a gombok stílusa vonzó és interaktív.</w:t>
      </w:r>
      <w:r w:rsidRPr="256C99CE" w:rsidR="11EB5FCE">
        <w:rPr>
          <w:rFonts w:ascii="Times New Roman" w:hAnsi="Times New Roman" w:eastAsia="Times New Roman" w:cs="Times New Roman"/>
          <w:color w:val="auto"/>
        </w:rPr>
        <w:t xml:space="preserve"> Az oldal HTML kódja tartalmazza az űrlapot (&lt;form&gt;) és a hozzá tartozó elemeket, például beviteli mezőket (&lt;input&gt;) és gombokat (&lt;button&gt;). A CSS kód formázza az űrlapot és annak elemeit, például a háttérképet, a konténert, az input mezőket és a gombokat</w:t>
      </w:r>
    </w:p>
    <w:p w:rsidRPr="006C772C" w:rsidR="005F318E" w:rsidP="256C99CE" w:rsidRDefault="35A37D30" w14:paraId="24CB8ADB" w14:textId="5575C21B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5A37D30">
        <w:rPr>
          <w:rFonts w:ascii="Times New Roman" w:hAnsi="Times New Roman" w:eastAsia="Times New Roman" w:cs="Times New Roman"/>
          <w:color w:val="auto"/>
        </w:rPr>
        <w:t>Minden oldal egyértelmű és könnyen használható felhasználói felületet nyújt, és megfelelő funkcionalitást biztosít a felhasználók számára a céljaik eléréséhez, legyen az bejelentkezés, regisztráció vagy az alkalmazás fő tartalmának megtekintése.</w:t>
      </w:r>
    </w:p>
    <w:p w:rsidR="02F43AC2" w:rsidP="256C99CE" w:rsidRDefault="02F43AC2" w14:paraId="51770FA7" w14:textId="7A460A4D">
      <w:pPr>
        <w:pStyle w:val="Norml"/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02F43AC2">
        <w:rPr>
          <w:rFonts w:ascii="Times New Roman" w:hAnsi="Times New Roman" w:eastAsia="Times New Roman" w:cs="Times New Roman"/>
          <w:color w:val="auto"/>
        </w:rPr>
        <w:t>.</w:t>
      </w:r>
    </w:p>
    <w:p w:rsidR="256C99CE" w:rsidP="256C99CE" w:rsidRDefault="256C99CE" w14:paraId="0F7EF13F" w14:textId="56AD6199">
      <w:pPr>
        <w:pStyle w:val="Norml"/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="256C99CE" w:rsidP="256C99CE" w:rsidRDefault="256C99CE" w14:paraId="5EC94ED3" w14:textId="063BAFF3">
      <w:pPr>
        <w:pStyle w:val="Norml"/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5F318E" w:rsidP="256C99CE" w:rsidRDefault="331C2038" w14:paraId="110FFD37" w14:textId="64BB7FFB">
      <w:pPr>
        <w:tabs>
          <w:tab w:val="left" w:pos="284"/>
          <w:tab w:val="left" w:pos="1545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="331C2038">
        <w:drawing>
          <wp:inline wp14:editId="500E193E" wp14:anchorId="46E89C07">
            <wp:extent cx="6124574" cy="2847975"/>
            <wp:effectExtent l="0" t="0" r="0" b="0"/>
            <wp:docPr id="6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0d7e3624aae34b9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5F796B" w:rsidP="256C99CE" w:rsidRDefault="7CF665B8" w14:paraId="359676C1" w14:textId="1A544A66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7CF665B8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3</w:t>
      </w:r>
      <w:r w:rsidRPr="256C99CE" w:rsidR="281EF8E6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.ábra</w:t>
      </w:r>
      <w:r w:rsidRPr="256C99CE" w:rsidR="281EF8E6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 </w:t>
      </w:r>
      <w:r w:rsidRPr="256C99CE" w:rsidR="29B7B712">
        <w:rPr>
          <w:rFonts w:ascii="Times New Roman" w:hAnsi="Times New Roman" w:eastAsia="Times New Roman" w:cs="Times New Roman"/>
          <w:color w:val="auto"/>
          <w:sz w:val="18"/>
          <w:szCs w:val="18"/>
        </w:rPr>
        <w:t>Fő oldal</w:t>
      </w:r>
    </w:p>
    <w:p w:rsidR="256C99CE" w:rsidP="256C99CE" w:rsidRDefault="256C99CE" w14:paraId="2E292BD2" w14:textId="787A9AE5">
      <w:pPr>
        <w:pStyle w:val="Norml"/>
        <w:tabs>
          <w:tab w:val="left" w:leader="none" w:pos="284"/>
          <w:tab w:val="left" w:leader="none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sz w:val="18"/>
          <w:szCs w:val="18"/>
        </w:rPr>
      </w:pPr>
    </w:p>
    <w:p w:rsidRPr="006C772C" w:rsidR="00C83A95" w:rsidP="256C99CE" w:rsidRDefault="6955F8BC" w14:paraId="28F81FF4" w14:textId="55CB8A4C">
      <w:pPr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955F8BC">
        <w:rPr>
          <w:rFonts w:ascii="Times New Roman" w:hAnsi="Times New Roman" w:eastAsia="Times New Roman" w:cs="Times New Roman"/>
          <w:color w:val="auto"/>
        </w:rPr>
        <w:t xml:space="preserve">Az index oldal az alkalmazás vagy weboldal főoldala, amely a felhasználókat üdvözli és áttekintést nyújt az elérhető funkciókról vagy tartalmakról. Az index oldal egy teljes képernyős háttérképet használ, amely nagy hatást gyakorol a látogatókra, és vonzza a </w:t>
      </w:r>
      <w:r w:rsidRPr="256C99CE" w:rsidR="6955F8BC">
        <w:rPr>
          <w:rFonts w:ascii="Times New Roman" w:hAnsi="Times New Roman" w:eastAsia="Times New Roman" w:cs="Times New Roman"/>
          <w:color w:val="auto"/>
        </w:rPr>
        <w:t>figyelmüket.</w:t>
      </w:r>
      <w:r w:rsidRPr="256C99CE" w:rsidR="26D424B1">
        <w:rPr>
          <w:rFonts w:ascii="Times New Roman" w:hAnsi="Times New Roman" w:eastAsia="Times New Roman" w:cs="Times New Roman"/>
          <w:color w:val="auto"/>
        </w:rPr>
        <w:t>A</w:t>
      </w:r>
      <w:r w:rsidRPr="256C99CE" w:rsidR="26D424B1">
        <w:rPr>
          <w:rFonts w:ascii="Times New Roman" w:hAnsi="Times New Roman" w:eastAsia="Times New Roman" w:cs="Times New Roman"/>
          <w:color w:val="auto"/>
        </w:rPr>
        <w:t xml:space="preserve"> hátteret CSS kóddal formáztam és egy </w:t>
      </w:r>
      <w:r w:rsidRPr="256C99CE" w:rsidR="26D424B1">
        <w:rPr>
          <w:rFonts w:ascii="Times New Roman" w:hAnsi="Times New Roman" w:eastAsia="Times New Roman" w:cs="Times New Roman"/>
          <w:color w:val="auto"/>
        </w:rPr>
        <w:t>cover</w:t>
      </w:r>
      <w:r w:rsidRPr="256C99CE" w:rsidR="26D424B1">
        <w:rPr>
          <w:rFonts w:ascii="Times New Roman" w:hAnsi="Times New Roman" w:eastAsia="Times New Roman" w:cs="Times New Roman"/>
          <w:color w:val="auto"/>
        </w:rPr>
        <w:t xml:space="preserve"> értékkel lett be </w:t>
      </w:r>
      <w:r w:rsidRPr="256C99CE" w:rsidR="26D424B1">
        <w:rPr>
          <w:rFonts w:ascii="Times New Roman" w:hAnsi="Times New Roman" w:eastAsia="Times New Roman" w:cs="Times New Roman"/>
          <w:color w:val="auto"/>
        </w:rPr>
        <w:t>állitva,hogy</w:t>
      </w:r>
      <w:r w:rsidRPr="256C99CE" w:rsidR="26D424B1">
        <w:rPr>
          <w:rFonts w:ascii="Times New Roman" w:hAnsi="Times New Roman" w:eastAsia="Times New Roman" w:cs="Times New Roman"/>
          <w:color w:val="auto"/>
        </w:rPr>
        <w:t xml:space="preserve"> kitöltse az egész </w:t>
      </w:r>
      <w:r w:rsidRPr="256C99CE" w:rsidR="26D424B1">
        <w:rPr>
          <w:rFonts w:ascii="Times New Roman" w:hAnsi="Times New Roman" w:eastAsia="Times New Roman" w:cs="Times New Roman"/>
          <w:color w:val="auto"/>
        </w:rPr>
        <w:t>oldalt.</w:t>
      </w:r>
      <w:r w:rsidRPr="256C99CE" w:rsidR="56F6DB63">
        <w:rPr>
          <w:rFonts w:ascii="Times New Roman" w:hAnsi="Times New Roman" w:eastAsia="Times New Roman" w:cs="Times New Roman"/>
          <w:color w:val="auto"/>
        </w:rPr>
        <w:t>Az</w:t>
      </w:r>
      <w:r w:rsidRPr="256C99CE" w:rsidR="56F6DB63">
        <w:rPr>
          <w:rFonts w:ascii="Times New Roman" w:hAnsi="Times New Roman" w:eastAsia="Times New Roman" w:cs="Times New Roman"/>
          <w:color w:val="auto"/>
        </w:rPr>
        <w:t xml:space="preserve"> űrlap egy részben átlátszó konténerben van elhelyezve és középre van </w:t>
      </w:r>
      <w:r w:rsidRPr="256C99CE" w:rsidR="56F6DB63">
        <w:rPr>
          <w:rFonts w:ascii="Times New Roman" w:hAnsi="Times New Roman" w:eastAsia="Times New Roman" w:cs="Times New Roman"/>
          <w:color w:val="auto"/>
        </w:rPr>
        <w:t>igazitva</w:t>
      </w:r>
      <w:r w:rsidRPr="256C99CE" w:rsidR="56F6DB63">
        <w:rPr>
          <w:rFonts w:ascii="Times New Roman" w:hAnsi="Times New Roman" w:eastAsia="Times New Roman" w:cs="Times New Roman"/>
          <w:color w:val="auto"/>
        </w:rPr>
        <w:t>.</w:t>
      </w:r>
      <w:r w:rsidRPr="256C99CE" w:rsidR="241DEF14">
        <w:rPr>
          <w:rFonts w:ascii="Times New Roman" w:hAnsi="Times New Roman" w:eastAsia="Times New Roman" w:cs="Times New Roman"/>
          <w:color w:val="auto"/>
        </w:rPr>
        <w:t xml:space="preserve"> Ez miatt </w:t>
      </w:r>
      <w:r w:rsidRPr="256C99CE" w:rsidR="241DEF14">
        <w:rPr>
          <w:rFonts w:ascii="Times New Roman" w:hAnsi="Times New Roman" w:eastAsia="Times New Roman" w:cs="Times New Roman"/>
          <w:color w:val="auto"/>
        </w:rPr>
        <w:t>vállik</w:t>
      </w:r>
      <w:r w:rsidRPr="256C99CE" w:rsidR="241DEF14">
        <w:rPr>
          <w:rFonts w:ascii="Times New Roman" w:hAnsi="Times New Roman" w:eastAsia="Times New Roman" w:cs="Times New Roman"/>
          <w:color w:val="auto"/>
        </w:rPr>
        <w:t xml:space="preserve"> el a </w:t>
      </w:r>
      <w:r w:rsidRPr="256C99CE" w:rsidR="77276706">
        <w:rPr>
          <w:rFonts w:ascii="Times New Roman" w:hAnsi="Times New Roman" w:eastAsia="Times New Roman" w:cs="Times New Roman"/>
          <w:color w:val="auto"/>
        </w:rPr>
        <w:t>háttértől.</w:t>
      </w:r>
      <w:r w:rsidRPr="256C99CE" w:rsidR="00EF192B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5679D99F">
        <w:rPr>
          <w:rFonts w:ascii="Times New Roman" w:hAnsi="Times New Roman" w:eastAsia="Times New Roman" w:cs="Times New Roman"/>
          <w:color w:val="auto"/>
        </w:rPr>
        <w:t xml:space="preserve">A tartalma középre </w:t>
      </w:r>
      <w:r w:rsidRPr="256C99CE" w:rsidR="5679D99F">
        <w:rPr>
          <w:rFonts w:ascii="Times New Roman" w:hAnsi="Times New Roman" w:eastAsia="Times New Roman" w:cs="Times New Roman"/>
          <w:color w:val="auto"/>
        </w:rPr>
        <w:t>igazitott</w:t>
      </w:r>
      <w:r w:rsidRPr="256C99CE" w:rsidR="5679D99F">
        <w:rPr>
          <w:rFonts w:ascii="Times New Roman" w:hAnsi="Times New Roman" w:eastAsia="Times New Roman" w:cs="Times New Roman"/>
          <w:color w:val="auto"/>
        </w:rPr>
        <w:t xml:space="preserve"> és a </w:t>
      </w:r>
      <w:r w:rsidRPr="256C99CE" w:rsidR="5679D99F">
        <w:rPr>
          <w:rFonts w:ascii="Times New Roman" w:hAnsi="Times New Roman" w:eastAsia="Times New Roman" w:cs="Times New Roman"/>
          <w:color w:val="auto"/>
        </w:rPr>
        <w:t>szine</w:t>
      </w:r>
      <w:r w:rsidRPr="256C99CE" w:rsidR="5679D99F">
        <w:rPr>
          <w:rFonts w:ascii="Times New Roman" w:hAnsi="Times New Roman" w:eastAsia="Times New Roman" w:cs="Times New Roman"/>
          <w:color w:val="auto"/>
        </w:rPr>
        <w:t xml:space="preserve"> miatt jól </w:t>
      </w:r>
      <w:r w:rsidRPr="256C99CE" w:rsidR="5679D99F">
        <w:rPr>
          <w:rFonts w:ascii="Times New Roman" w:hAnsi="Times New Roman" w:eastAsia="Times New Roman" w:cs="Times New Roman"/>
          <w:color w:val="auto"/>
        </w:rPr>
        <w:t>kivehető</w:t>
      </w:r>
      <w:r w:rsidRPr="256C99CE" w:rsidR="069C9052">
        <w:rPr>
          <w:rFonts w:ascii="Times New Roman" w:hAnsi="Times New Roman" w:eastAsia="Times New Roman" w:cs="Times New Roman"/>
          <w:color w:val="auto"/>
        </w:rPr>
        <w:t>.Ebben</w:t>
      </w:r>
      <w:r w:rsidRPr="256C99CE" w:rsidR="069C9052">
        <w:rPr>
          <w:rFonts w:ascii="Times New Roman" w:hAnsi="Times New Roman" w:eastAsia="Times New Roman" w:cs="Times New Roman"/>
          <w:color w:val="auto"/>
        </w:rPr>
        <w:t xml:space="preserve"> az egészben </w:t>
      </w:r>
      <w:r w:rsidRPr="256C99CE" w:rsidR="069C9052">
        <w:rPr>
          <w:rFonts w:ascii="Times New Roman" w:hAnsi="Times New Roman" w:eastAsia="Times New Roman" w:cs="Times New Roman"/>
          <w:color w:val="auto"/>
        </w:rPr>
        <w:t>segitett</w:t>
      </w:r>
      <w:r w:rsidRPr="256C99CE" w:rsidR="069C9052">
        <w:rPr>
          <w:rFonts w:ascii="Times New Roman" w:hAnsi="Times New Roman" w:eastAsia="Times New Roman" w:cs="Times New Roman"/>
          <w:color w:val="auto"/>
        </w:rPr>
        <w:t xml:space="preserve"> a </w:t>
      </w:r>
      <w:r w:rsidRPr="256C99CE" w:rsidR="069C9052">
        <w:rPr>
          <w:rFonts w:ascii="Times New Roman" w:hAnsi="Times New Roman" w:eastAsia="Times New Roman" w:cs="Times New Roman"/>
          <w:color w:val="auto"/>
        </w:rPr>
        <w:t>CSS,igy</w:t>
      </w:r>
      <w:r w:rsidRPr="256C99CE" w:rsidR="069C9052">
        <w:rPr>
          <w:rFonts w:ascii="Times New Roman" w:hAnsi="Times New Roman" w:eastAsia="Times New Roman" w:cs="Times New Roman"/>
          <w:color w:val="auto"/>
        </w:rPr>
        <w:t xml:space="preserve"> tudtam jól kivehetővé és széppé tenni az oldalt.</w:t>
      </w:r>
    </w:p>
    <w:p w:rsidRPr="006C772C" w:rsidR="00C83A95" w:rsidP="256C99CE" w:rsidRDefault="698177DA" w14:paraId="7B8835A8" w14:textId="76858B81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="698177DA">
        <w:drawing>
          <wp:inline wp14:editId="1F5035CC" wp14:anchorId="23900A5F">
            <wp:extent cx="6067424" cy="7029468"/>
            <wp:effectExtent l="0" t="0" r="0" b="0"/>
            <wp:docPr id="183045767" name="Kép 1830457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83045767"/>
                    <pic:cNvPicPr/>
                  </pic:nvPicPr>
                  <pic:blipFill>
                    <a:blip r:embed="Rdfe7078d1fc544a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70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C83A95" w:rsidP="256C99CE" w:rsidRDefault="698177DA" w14:paraId="5D09AC31" w14:textId="1EEB1A1B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="698177DA">
        <w:drawing>
          <wp:inline wp14:editId="11A99629" wp14:anchorId="492C018F">
            <wp:extent cx="6136708" cy="7109734"/>
            <wp:effectExtent l="0" t="0" r="0" b="0"/>
            <wp:docPr id="404130819" name="Kép 4041308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404130819"/>
                    <pic:cNvPicPr/>
                  </pic:nvPicPr>
                  <pic:blipFill>
                    <a:blip r:embed="Rd40dab534d9340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6708" cy="71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C83A95" w:rsidP="256C99CE" w:rsidRDefault="78EF70C7" w14:paraId="0A8056FC" w14:textId="450652E9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="78EF70C7">
        <w:drawing>
          <wp:inline wp14:editId="3723BF42" wp14:anchorId="1AA52CC1">
            <wp:extent cx="6124574" cy="2057400"/>
            <wp:effectExtent l="0" t="0" r="0" b="0"/>
            <wp:docPr id="241824883" name="Kép 2418248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241824883"/>
                    <pic:cNvPicPr/>
                  </pic:nvPicPr>
                  <pic:blipFill>
                    <a:blip r:embed="R44f8f618c55345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C83A95" w:rsidP="256C99CE" w:rsidRDefault="78EF70C7" w14:paraId="1397771D" w14:textId="608594F9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78EF70C7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4.ábra</w:t>
      </w:r>
      <w:r w:rsidRPr="256C99CE" w:rsidR="78EF70C7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 Főoldal st</w:t>
      </w:r>
      <w:r w:rsidRPr="256C99CE" w:rsidR="00FB50A4">
        <w:rPr>
          <w:rFonts w:ascii="Times New Roman" w:hAnsi="Times New Roman" w:eastAsia="Times New Roman" w:cs="Times New Roman"/>
          <w:color w:val="auto"/>
          <w:sz w:val="18"/>
          <w:szCs w:val="18"/>
        </w:rPr>
        <w:t>í</w:t>
      </w:r>
      <w:r w:rsidRPr="256C99CE" w:rsidR="78EF70C7">
        <w:rPr>
          <w:rFonts w:ascii="Times New Roman" w:hAnsi="Times New Roman" w:eastAsia="Times New Roman" w:cs="Times New Roman"/>
          <w:color w:val="auto"/>
          <w:sz w:val="18"/>
          <w:szCs w:val="18"/>
        </w:rPr>
        <w:t>lusa és megjel</w:t>
      </w:r>
      <w:r w:rsidRPr="256C99CE" w:rsidR="00FB50A4">
        <w:rPr>
          <w:rFonts w:ascii="Times New Roman" w:hAnsi="Times New Roman" w:eastAsia="Times New Roman" w:cs="Times New Roman"/>
          <w:color w:val="auto"/>
          <w:sz w:val="18"/>
          <w:szCs w:val="18"/>
        </w:rPr>
        <w:t>e</w:t>
      </w:r>
      <w:r w:rsidRPr="256C99CE" w:rsidR="78EF70C7">
        <w:rPr>
          <w:rFonts w:ascii="Times New Roman" w:hAnsi="Times New Roman" w:eastAsia="Times New Roman" w:cs="Times New Roman"/>
          <w:color w:val="auto"/>
          <w:sz w:val="18"/>
          <w:szCs w:val="18"/>
        </w:rPr>
        <w:t>nésének kódja</w:t>
      </w:r>
    </w:p>
    <w:p w:rsidRPr="006C772C" w:rsidR="00672DF0" w:rsidP="256C99CE" w:rsidRDefault="00672DF0" w14:paraId="296FEF7D" w14:textId="0A602583">
      <w:pPr>
        <w:tabs>
          <w:tab w:val="left" w:leader="none" w:pos="284"/>
        </w:tabs>
        <w:spacing w:after="0" w:line="360" w:lineRule="auto"/>
        <w:ind w:firstLine="284"/>
        <w:jc w:val="both"/>
        <w:rPr>
          <w:rFonts w:ascii="Times New Roman" w:hAnsi="Times New Roman" w:eastAsia="Times New Roman" w:cs="Times New Roman"/>
          <w:color w:val="auto"/>
        </w:rPr>
      </w:pPr>
      <w:r w:rsidRPr="256C99CE">
        <w:rPr>
          <w:rFonts w:ascii="Times New Roman" w:hAnsi="Times New Roman" w:eastAsia="Times New Roman" w:cs="Times New Roman"/>
          <w:color w:val="auto"/>
        </w:rPr>
        <w:br w:type="page"/>
      </w:r>
    </w:p>
    <w:p w:rsidRPr="006C772C" w:rsidR="00B535D8" w:rsidP="256C99CE" w:rsidRDefault="00B535D8" w14:paraId="769D0D3C" w14:textId="089C6FF9">
      <w:pPr>
        <w:pStyle w:val="Norml"/>
        <w:tabs>
          <w:tab w:val="left" w:leader="none" w:pos="284"/>
          <w:tab w:val="left" w:leader="none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sz w:val="18"/>
          <w:szCs w:val="18"/>
        </w:rPr>
      </w:pPr>
    </w:p>
    <w:p w:rsidRPr="006C772C" w:rsidR="00380160" w:rsidP="256C99CE" w:rsidRDefault="00B535D8" w14:paraId="0167BD2B" w14:textId="72AF71D8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bookmarkStart w:name="_Toc135842973" w:id="27"/>
      <w:r w:rsidRPr="256C99CE" w:rsidR="7A51B270">
        <w:rPr>
          <w:rStyle w:val="Cmsor1Char"/>
          <w:rFonts w:ascii="Times New Roman" w:hAnsi="Times New Roman" w:eastAsia="Times New Roman" w:cs="Times New Roman"/>
          <w:color w:val="auto"/>
        </w:rPr>
        <w:t xml:space="preserve">2. </w:t>
      </w:r>
      <w:r w:rsidRPr="256C99CE" w:rsidR="36F3392E">
        <w:rPr>
          <w:rStyle w:val="Cmsor1Char"/>
          <w:rFonts w:ascii="Times New Roman" w:hAnsi="Times New Roman" w:eastAsia="Times New Roman" w:cs="Times New Roman"/>
          <w:color w:val="auto"/>
        </w:rPr>
        <w:t>Felhasználói dokumentáció</w:t>
      </w:r>
      <w:bookmarkEnd w:id="27"/>
    </w:p>
    <w:p w:rsidRPr="006C772C" w:rsidR="00380160" w:rsidP="256C99CE" w:rsidRDefault="09FA4E1D" w14:paraId="5720F922" w14:textId="535C5749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74" w:id="28"/>
      <w:bookmarkStart w:name="_Toc78936796" w:id="29"/>
      <w:bookmarkStart w:name="_Toc2011633708" w:id="30"/>
      <w:r w:rsidRPr="256C99CE" w:rsidR="09FA4E1D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256C99CE" w:rsidR="09FA4E1D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Az oldal a kollégista diákok érdekében lett létrehozva a reggeli ébresztő </w:t>
      </w:r>
      <w:r w:rsidRPr="256C99CE" w:rsidR="09FA4E1D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beállitása</w:t>
      </w:r>
      <w:r w:rsidRPr="256C99CE" w:rsidR="09FA4E1D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 xml:space="preserve"> céljából. Kinézete és kezelő felülete nagyon egyszerű és felhasználó barát.</w:t>
      </w:r>
      <w:r>
        <w:br/>
      </w:r>
      <w:r w:rsidRPr="256C99CE" w:rsidR="001E5E9F">
        <w:rPr>
          <w:rFonts w:ascii="Times New Roman" w:hAnsi="Times New Roman" w:eastAsia="Times New Roman" w:cs="Times New Roman"/>
          <w:color w:val="auto"/>
        </w:rPr>
        <w:t>2</w:t>
      </w:r>
      <w:r w:rsidRPr="256C99CE" w:rsidR="7A51B270">
        <w:rPr>
          <w:rFonts w:ascii="Times New Roman" w:hAnsi="Times New Roman" w:eastAsia="Times New Roman" w:cs="Times New Roman"/>
          <w:color w:val="auto"/>
        </w:rPr>
        <w:t>.1.</w:t>
      </w:r>
      <w:r w:rsidRPr="256C99CE" w:rsidR="48C54453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55A5032E">
        <w:rPr>
          <w:rFonts w:ascii="Times New Roman" w:hAnsi="Times New Roman" w:eastAsia="Times New Roman" w:cs="Times New Roman"/>
          <w:color w:val="auto"/>
        </w:rPr>
        <w:t>Rendszerkövetelmények</w:t>
      </w:r>
      <w:bookmarkEnd w:id="28"/>
      <w:bookmarkEnd w:id="29"/>
      <w:bookmarkEnd w:id="30"/>
    </w:p>
    <w:p w:rsidRPr="006C772C" w:rsidR="00380160" w:rsidP="256C99CE" w:rsidRDefault="00F40763" w14:paraId="18532F3F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006C772C">
        <w:rPr>
          <w:rFonts w:ascii="Times New Roman" w:hAnsi="Times New Roman"/>
          <w:szCs w:val="24"/>
        </w:rPr>
        <w:tab/>
      </w:r>
      <w:r w:rsidRPr="256C99CE" w:rsidR="48C54453">
        <w:rPr>
          <w:rFonts w:ascii="Times New Roman" w:hAnsi="Times New Roman" w:eastAsia="Times New Roman" w:cs="Times New Roman"/>
          <w:color w:val="auto"/>
        </w:rPr>
        <w:t>Az oldal minden internetkapcsolattal rendelkező eszközön elérhető, amelyen található valamilyen webböngésző.</w:t>
      </w:r>
    </w:p>
    <w:p w:rsidRPr="006C772C" w:rsidR="00380160" w:rsidP="256C99CE" w:rsidRDefault="24789475" w14:paraId="581D1699" w14:textId="77777777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76" w:id="31"/>
      <w:bookmarkStart w:name="_Toc150610925" w:id="32"/>
      <w:bookmarkStart w:name="_Toc1091214007" w:id="33"/>
      <w:r w:rsidRPr="256C99CE" w:rsidR="24789475">
        <w:rPr>
          <w:rFonts w:ascii="Times New Roman" w:hAnsi="Times New Roman" w:eastAsia="Times New Roman" w:cs="Times New Roman"/>
          <w:color w:val="auto"/>
        </w:rPr>
        <w:t>2.</w:t>
      </w:r>
      <w:r w:rsidRPr="256C99CE" w:rsidR="48C54453">
        <w:rPr>
          <w:rFonts w:ascii="Times New Roman" w:hAnsi="Times New Roman" w:eastAsia="Times New Roman" w:cs="Times New Roman"/>
          <w:color w:val="auto"/>
        </w:rPr>
        <w:t>2</w:t>
      </w:r>
      <w:r w:rsidRPr="256C99CE" w:rsidR="24789475">
        <w:rPr>
          <w:rFonts w:ascii="Times New Roman" w:hAnsi="Times New Roman" w:eastAsia="Times New Roman" w:cs="Times New Roman"/>
          <w:color w:val="auto"/>
        </w:rPr>
        <w:t>.</w:t>
      </w:r>
      <w:r w:rsidRPr="256C99CE" w:rsidR="48C54453">
        <w:rPr>
          <w:rFonts w:ascii="Times New Roman" w:hAnsi="Times New Roman" w:eastAsia="Times New Roman" w:cs="Times New Roman"/>
          <w:color w:val="auto"/>
        </w:rPr>
        <w:t xml:space="preserve"> </w:t>
      </w:r>
      <w:r w:rsidRPr="256C99CE" w:rsidR="55A5032E">
        <w:rPr>
          <w:rFonts w:ascii="Times New Roman" w:hAnsi="Times New Roman" w:eastAsia="Times New Roman" w:cs="Times New Roman"/>
          <w:color w:val="auto"/>
        </w:rPr>
        <w:t>Program használata</w:t>
      </w:r>
      <w:bookmarkEnd w:id="31"/>
      <w:bookmarkEnd w:id="32"/>
      <w:bookmarkEnd w:id="33"/>
    </w:p>
    <w:p w:rsidRPr="006C772C" w:rsidR="00380160" w:rsidP="256C99CE" w:rsidRDefault="00F40763" w14:paraId="11D9A489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006C772C">
        <w:rPr>
          <w:rFonts w:ascii="Times New Roman" w:hAnsi="Times New Roman"/>
          <w:szCs w:val="24"/>
        </w:rPr>
        <w:tab/>
      </w:r>
      <w:r w:rsidRPr="256C99CE" w:rsidR="55A5032E">
        <w:rPr>
          <w:rFonts w:ascii="Times New Roman" w:hAnsi="Times New Roman" w:eastAsia="Times New Roman" w:cs="Times New Roman"/>
          <w:color w:val="auto"/>
        </w:rPr>
        <w:t>A</w:t>
      </w:r>
      <w:r w:rsidRPr="256C99CE" w:rsidR="2199BA8A">
        <w:rPr>
          <w:rFonts w:ascii="Times New Roman" w:hAnsi="Times New Roman" w:eastAsia="Times New Roman" w:cs="Times New Roman"/>
          <w:color w:val="auto"/>
        </w:rPr>
        <w:t xml:space="preserve"> weboldal </w:t>
      </w:r>
      <w:r w:rsidRPr="256C99CE" w:rsidR="55A5032E">
        <w:rPr>
          <w:rFonts w:ascii="Times New Roman" w:hAnsi="Times New Roman" w:eastAsia="Times New Roman" w:cs="Times New Roman"/>
          <w:color w:val="auto"/>
        </w:rPr>
        <w:t>használat</w:t>
      </w:r>
      <w:r w:rsidRPr="256C99CE" w:rsidR="24789475">
        <w:rPr>
          <w:rFonts w:ascii="Times New Roman" w:hAnsi="Times New Roman" w:eastAsia="Times New Roman" w:cs="Times New Roman"/>
          <w:color w:val="auto"/>
        </w:rPr>
        <w:t xml:space="preserve">a </w:t>
      </w:r>
      <w:r w:rsidRPr="256C99CE" w:rsidR="2199BA8A">
        <w:rPr>
          <w:rFonts w:ascii="Times New Roman" w:hAnsi="Times New Roman" w:eastAsia="Times New Roman" w:cs="Times New Roman"/>
          <w:color w:val="auto"/>
        </w:rPr>
        <w:t>a következő:</w:t>
      </w:r>
    </w:p>
    <w:p w:rsidRPr="006C772C" w:rsidR="004F7318" w:rsidP="256C99CE" w:rsidRDefault="22F21804" w14:paraId="448D2F37" w14:textId="77777777">
      <w:pPr>
        <w:pStyle w:val="Cmsor3"/>
        <w:tabs>
          <w:tab w:val="left" w:pos="284"/>
        </w:tabs>
        <w:spacing w:before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77" w:id="34"/>
      <w:bookmarkStart w:name="_Toc1807667818" w:id="35"/>
      <w:bookmarkStart w:name="_Toc933232471" w:id="36"/>
      <w:r w:rsidRPr="256C99CE" w:rsidR="22F21804">
        <w:rPr>
          <w:rFonts w:ascii="Times New Roman" w:hAnsi="Times New Roman" w:eastAsia="Times New Roman" w:cs="Times New Roman"/>
          <w:color w:val="auto"/>
        </w:rPr>
        <w:t>2.</w:t>
      </w:r>
      <w:r w:rsidRPr="256C99CE" w:rsidR="2199BA8A">
        <w:rPr>
          <w:rFonts w:ascii="Times New Roman" w:hAnsi="Times New Roman" w:eastAsia="Times New Roman" w:cs="Times New Roman"/>
          <w:color w:val="auto"/>
        </w:rPr>
        <w:t>2</w:t>
      </w:r>
      <w:r w:rsidRPr="256C99CE" w:rsidR="22F21804">
        <w:rPr>
          <w:rFonts w:ascii="Times New Roman" w:hAnsi="Times New Roman" w:eastAsia="Times New Roman" w:cs="Times New Roman"/>
          <w:color w:val="auto"/>
        </w:rPr>
        <w:t>.1. Bejelentkezés</w:t>
      </w:r>
      <w:bookmarkEnd w:id="34"/>
      <w:bookmarkEnd w:id="35"/>
      <w:bookmarkEnd w:id="36"/>
    </w:p>
    <w:p w:rsidRPr="006C772C" w:rsidR="53E64DE0" w:rsidP="256C99CE" w:rsidRDefault="53E64DE0" w14:paraId="30F34C99" w14:textId="1DFFC1D4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53E64DE0">
        <w:rPr>
          <w:rFonts w:ascii="Times New Roman" w:hAnsi="Times New Roman" w:eastAsia="Times New Roman" w:cs="Times New Roman"/>
          <w:color w:val="auto"/>
        </w:rPr>
        <w:t>Amikor megnyitjuk a weboldalt, az első oldal, amelyet láthatunk, a bejelentkezési oldal lesz. Kérjük, írja be a felhasználónevét és jelszavát a megfelelő mezőkbe, majd kattintson a "Bejelentkezés" gombra. Ha szeretne bejelentkezve maradni, egyszerűen jelölje be a „Bejelentkezve maradok” opciót.</w:t>
      </w:r>
    </w:p>
    <w:p w:rsidRPr="006C772C" w:rsidR="00FC6DAF" w:rsidP="256C99CE" w:rsidRDefault="667F6605" w14:paraId="1CCED6A0" w14:textId="3EEC0C27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="331C2038">
        <w:drawing>
          <wp:inline wp14:editId="1134144D" wp14:anchorId="307B97E3">
            <wp:extent cx="4752974" cy="3038475"/>
            <wp:effectExtent l="0" t="0" r="0" b="0"/>
            <wp:docPr id="15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749cec50541845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FC6DAF" w:rsidP="256C99CE" w:rsidRDefault="667F6605" w14:paraId="6585E955" w14:textId="0DE99CCF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6ABA3219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5</w:t>
      </w:r>
      <w:r w:rsidRPr="256C99CE" w:rsidR="2149FAD6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.ábra</w:t>
      </w:r>
      <w:r w:rsidRPr="256C99CE" w:rsidR="2149FAD6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 Bejelentkezés rendszergazdaként</w:t>
      </w:r>
    </w:p>
    <w:p w:rsidRPr="006C772C" w:rsidR="00FC6DAF" w:rsidP="256C99CE" w:rsidRDefault="00FC6DAF" w14:paraId="1231BE67" w14:textId="77777777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D37309" w:rsidP="256C99CE" w:rsidRDefault="22F21804" w14:paraId="7BF02D53" w14:textId="77777777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78" w:id="37"/>
      <w:bookmarkStart w:name="_Toc229408075" w:id="38"/>
      <w:bookmarkStart w:name="_Toc271716418" w:id="39"/>
      <w:r w:rsidRPr="256C99CE" w:rsidR="22F21804">
        <w:rPr>
          <w:rFonts w:ascii="Times New Roman" w:hAnsi="Times New Roman" w:eastAsia="Times New Roman" w:cs="Times New Roman"/>
          <w:color w:val="auto"/>
        </w:rPr>
        <w:t>2.</w:t>
      </w:r>
      <w:r w:rsidRPr="256C99CE" w:rsidR="1F3CF21F">
        <w:rPr>
          <w:rFonts w:ascii="Times New Roman" w:hAnsi="Times New Roman" w:eastAsia="Times New Roman" w:cs="Times New Roman"/>
          <w:color w:val="auto"/>
        </w:rPr>
        <w:t>2</w:t>
      </w:r>
      <w:r w:rsidRPr="256C99CE" w:rsidR="22F21804">
        <w:rPr>
          <w:rFonts w:ascii="Times New Roman" w:hAnsi="Times New Roman" w:eastAsia="Times New Roman" w:cs="Times New Roman"/>
          <w:color w:val="auto"/>
        </w:rPr>
        <w:t xml:space="preserve">.2. </w:t>
      </w:r>
      <w:r w:rsidRPr="256C99CE" w:rsidR="22F21804">
        <w:rPr>
          <w:rFonts w:ascii="Times New Roman" w:hAnsi="Times New Roman" w:eastAsia="Times New Roman" w:cs="Times New Roman"/>
          <w:color w:val="auto"/>
        </w:rPr>
        <w:t>Főmenü</w:t>
      </w:r>
      <w:bookmarkStart w:name="_Toc135842979" w:id="40"/>
      <w:bookmarkEnd w:id="37"/>
      <w:bookmarkEnd w:id="38"/>
      <w:bookmarkEnd w:id="39"/>
    </w:p>
    <w:p w:rsidRPr="006C772C" w:rsidR="3E0B5B68" w:rsidP="256C99CE" w:rsidRDefault="3E0B5B68" w14:paraId="114E9ADF" w14:textId="5EC63AEF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1468E8DF" w:rsidP="256C99CE" w:rsidRDefault="1468E8DF" w14:paraId="3A7A9CF0" w14:textId="53E01D56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468E8DF">
        <w:rPr>
          <w:rFonts w:ascii="Times New Roman" w:hAnsi="Times New Roman" w:eastAsia="Times New Roman" w:cs="Times New Roman"/>
          <w:color w:val="auto"/>
        </w:rPr>
        <w:t xml:space="preserve">Miután sikeresen bejelentkeztél, a </w:t>
      </w:r>
      <w:r w:rsidRPr="256C99CE" w:rsidR="1468E8DF">
        <w:rPr>
          <w:rFonts w:ascii="Times New Roman" w:hAnsi="Times New Roman" w:eastAsia="Times New Roman" w:cs="Times New Roman"/>
          <w:color w:val="auto"/>
        </w:rPr>
        <w:t>főmenü</w:t>
      </w:r>
      <w:r w:rsidRPr="256C99CE" w:rsidR="1468E8DF">
        <w:rPr>
          <w:rFonts w:ascii="Times New Roman" w:hAnsi="Times New Roman" w:eastAsia="Times New Roman" w:cs="Times New Roman"/>
          <w:color w:val="auto"/>
        </w:rPr>
        <w:t xml:space="preserve"> fog megjelenni, ahol lehetőséged lesz zenék beküldésére. Az alatta található lista pedig a felhasználók által rangsorolt zenéket </w:t>
      </w:r>
      <w:r w:rsidRPr="256C99CE" w:rsidR="1468E8DF">
        <w:rPr>
          <w:rFonts w:ascii="Times New Roman" w:hAnsi="Times New Roman" w:eastAsia="Times New Roman" w:cs="Times New Roman"/>
          <w:color w:val="auto"/>
        </w:rPr>
        <w:t>tartalmazza.Itt</w:t>
      </w:r>
      <w:r w:rsidRPr="256C99CE" w:rsidR="1468E8DF">
        <w:rPr>
          <w:rFonts w:ascii="Times New Roman" w:hAnsi="Times New Roman" w:eastAsia="Times New Roman" w:cs="Times New Roman"/>
          <w:color w:val="auto"/>
        </w:rPr>
        <w:t xml:space="preserve"> tudsz majd reagálni a listában található zenékre is!</w:t>
      </w:r>
    </w:p>
    <w:p w:rsidRPr="006C772C" w:rsidR="004F7318" w:rsidP="256C99CE" w:rsidRDefault="22F21804" w14:paraId="2EB7AD30" w14:textId="77777777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77340571" w:id="41"/>
      <w:bookmarkStart w:name="_Toc181889257" w:id="42"/>
      <w:r w:rsidRPr="256C99CE" w:rsidR="22F21804">
        <w:rPr>
          <w:rFonts w:ascii="Times New Roman" w:hAnsi="Times New Roman" w:eastAsia="Times New Roman" w:cs="Times New Roman"/>
          <w:color w:val="auto"/>
        </w:rPr>
        <w:t>2.</w:t>
      </w:r>
      <w:r w:rsidRPr="256C99CE" w:rsidR="7287DAEF">
        <w:rPr>
          <w:rFonts w:ascii="Times New Roman" w:hAnsi="Times New Roman" w:eastAsia="Times New Roman" w:cs="Times New Roman"/>
          <w:color w:val="auto"/>
        </w:rPr>
        <w:t>2</w:t>
      </w:r>
      <w:r w:rsidRPr="256C99CE" w:rsidR="22F21804">
        <w:rPr>
          <w:rFonts w:ascii="Times New Roman" w:hAnsi="Times New Roman" w:eastAsia="Times New Roman" w:cs="Times New Roman"/>
          <w:color w:val="auto"/>
        </w:rPr>
        <w:t>.3.</w:t>
      </w:r>
      <w:bookmarkEnd w:id="40"/>
      <w:r w:rsidRPr="256C99CE" w:rsidR="1F3CF21F">
        <w:rPr>
          <w:rFonts w:ascii="Times New Roman" w:hAnsi="Times New Roman" w:eastAsia="Times New Roman" w:cs="Times New Roman"/>
          <w:color w:val="auto"/>
        </w:rPr>
        <w:t xml:space="preserve"> Zene beküldése</w:t>
      </w:r>
      <w:bookmarkEnd w:id="41"/>
      <w:bookmarkEnd w:id="42"/>
    </w:p>
    <w:p w:rsidRPr="006C772C" w:rsidR="007539CB" w:rsidP="256C99CE" w:rsidRDefault="007539CB" w14:paraId="36FEB5B0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3E0B5B68" w:rsidP="256C99CE" w:rsidRDefault="3E0B5B68" w14:paraId="48DD7B86" w14:textId="4D0B9DFF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636EC1C9" w:rsidP="256C99CE" w:rsidRDefault="636EC1C9" w14:paraId="5291109E" w14:textId="22250909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36EC1C9">
        <w:rPr>
          <w:rFonts w:ascii="Times New Roman" w:hAnsi="Times New Roman" w:eastAsia="Times New Roman" w:cs="Times New Roman"/>
          <w:color w:val="auto"/>
        </w:rPr>
        <w:t xml:space="preserve">A zene beküldéséhez három mezőt kell </w:t>
      </w:r>
      <w:r w:rsidRPr="256C99CE" w:rsidR="636EC1C9">
        <w:rPr>
          <w:rFonts w:ascii="Times New Roman" w:hAnsi="Times New Roman" w:eastAsia="Times New Roman" w:cs="Times New Roman"/>
          <w:color w:val="auto"/>
        </w:rPr>
        <w:t>kitöltened</w:t>
      </w:r>
      <w:r w:rsidRPr="256C99CE" w:rsidR="636EC1C9">
        <w:rPr>
          <w:rFonts w:ascii="Times New Roman" w:hAnsi="Times New Roman" w:eastAsia="Times New Roman" w:cs="Times New Roman"/>
          <w:color w:val="auto"/>
        </w:rPr>
        <w:t>:</w:t>
      </w:r>
    </w:p>
    <w:p w:rsidRPr="006C772C" w:rsidR="636EC1C9" w:rsidP="256C99CE" w:rsidRDefault="636EC1C9" w14:paraId="1B7EBCAC" w14:textId="05846C87">
      <w:pPr>
        <w:pStyle w:val="Listaszerbekezds"/>
        <w:numPr>
          <w:ilvl w:val="0"/>
          <w:numId w:val="1"/>
        </w:num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36EC1C9">
        <w:rPr>
          <w:rFonts w:ascii="Times New Roman" w:hAnsi="Times New Roman" w:eastAsia="Times New Roman" w:cs="Times New Roman"/>
          <w:color w:val="auto"/>
        </w:rPr>
        <w:t>Előadó: Ide írd be a zene előadójának nevét.</w:t>
      </w:r>
    </w:p>
    <w:p w:rsidRPr="006C772C" w:rsidR="636EC1C9" w:rsidP="256C99CE" w:rsidRDefault="636EC1C9" w14:paraId="39F965D6" w14:textId="7E44F439">
      <w:pPr>
        <w:pStyle w:val="Listaszerbekezds"/>
        <w:numPr>
          <w:ilvl w:val="0"/>
          <w:numId w:val="1"/>
        </w:num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36EC1C9">
        <w:rPr>
          <w:rFonts w:ascii="Times New Roman" w:hAnsi="Times New Roman" w:eastAsia="Times New Roman" w:cs="Times New Roman"/>
          <w:color w:val="auto"/>
        </w:rPr>
        <w:t>Cím: Ide írd be a zene címét.</w:t>
      </w:r>
    </w:p>
    <w:p w:rsidRPr="006C772C" w:rsidR="636EC1C9" w:rsidP="256C99CE" w:rsidRDefault="636EC1C9" w14:paraId="7FF403FB" w14:textId="6EFD69CD">
      <w:pPr>
        <w:pStyle w:val="Listaszerbekezds"/>
        <w:numPr>
          <w:ilvl w:val="0"/>
          <w:numId w:val="1"/>
        </w:num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36EC1C9">
        <w:rPr>
          <w:rFonts w:ascii="Times New Roman" w:hAnsi="Times New Roman" w:eastAsia="Times New Roman" w:cs="Times New Roman"/>
          <w:color w:val="auto"/>
        </w:rPr>
        <w:t>YouTube link: Ide másold be a zene YouTube linkjét.</w:t>
      </w:r>
    </w:p>
    <w:p w:rsidRPr="006C772C" w:rsidR="636EC1C9" w:rsidP="256C99CE" w:rsidRDefault="636EC1C9" w14:paraId="16D99420" w14:textId="544E501F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636EC1C9">
        <w:rPr>
          <w:rFonts w:ascii="Times New Roman" w:hAnsi="Times New Roman" w:eastAsia="Times New Roman" w:cs="Times New Roman"/>
          <w:color w:val="auto"/>
        </w:rPr>
        <w:t>Miután ezeket a mezőket kitöltötted, kattints a "Beküldés" gombra a zenéd eljuttatásához a rangsorolásra.</w:t>
      </w:r>
    </w:p>
    <w:p w:rsidRPr="006C772C" w:rsidR="3E0B5B68" w:rsidP="256C99CE" w:rsidRDefault="3E0B5B68" w14:paraId="45302205" w14:textId="0E667C00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7539CB" w:rsidP="256C99CE" w:rsidRDefault="007539CB" w14:paraId="30D7AA69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7539CB" w:rsidP="256C99CE" w:rsidRDefault="331C2038" w14:paraId="7196D064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noProof/>
          <w:color w:val="auto"/>
        </w:rPr>
      </w:pPr>
      <w:r w:rsidR="331C2038">
        <w:drawing>
          <wp:inline wp14:editId="3B5526F3" wp14:anchorId="329A68CC">
            <wp:extent cx="5857875" cy="742950"/>
            <wp:effectExtent l="0" t="0" r="0" b="0"/>
            <wp:docPr id="16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4c06caf5fb814b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7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7539CB" w:rsidP="256C99CE" w:rsidRDefault="1F3CF21F" w14:paraId="69A4F135" w14:textId="5DED7361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48A042C4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6</w:t>
      </w:r>
      <w:r w:rsidRPr="256C99CE" w:rsidR="1F3CF21F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.ábra</w:t>
      </w:r>
      <w:r w:rsidRPr="256C99CE" w:rsidR="1F3CF21F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–Zene beküldése</w:t>
      </w:r>
    </w:p>
    <w:p w:rsidRPr="006C772C" w:rsidR="007539CB" w:rsidP="256C99CE" w:rsidRDefault="007539CB" w14:paraId="34FF1C98" w14:textId="77777777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832BEF" w:rsidP="256C99CE" w:rsidRDefault="22F21804" w14:paraId="44CE8DE2" w14:textId="77777777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80" w:id="43"/>
      <w:bookmarkStart w:name="_Toc1899380346" w:id="44"/>
      <w:bookmarkStart w:name="_Toc1982544463" w:id="45"/>
      <w:r w:rsidRPr="256C99CE" w:rsidR="22F21804">
        <w:rPr>
          <w:rFonts w:ascii="Times New Roman" w:hAnsi="Times New Roman" w:eastAsia="Times New Roman" w:cs="Times New Roman"/>
          <w:color w:val="auto"/>
        </w:rPr>
        <w:t>2.</w:t>
      </w:r>
      <w:r w:rsidRPr="256C99CE" w:rsidR="7287DAEF">
        <w:rPr>
          <w:rFonts w:ascii="Times New Roman" w:hAnsi="Times New Roman" w:eastAsia="Times New Roman" w:cs="Times New Roman"/>
          <w:color w:val="auto"/>
        </w:rPr>
        <w:t>2</w:t>
      </w:r>
      <w:r w:rsidRPr="256C99CE" w:rsidR="22F21804">
        <w:rPr>
          <w:rFonts w:ascii="Times New Roman" w:hAnsi="Times New Roman" w:eastAsia="Times New Roman" w:cs="Times New Roman"/>
          <w:color w:val="auto"/>
        </w:rPr>
        <w:t xml:space="preserve">.4. </w:t>
      </w:r>
      <w:bookmarkEnd w:id="43"/>
      <w:r w:rsidRPr="256C99CE" w:rsidR="7287DAEF">
        <w:rPr>
          <w:rFonts w:ascii="Times New Roman" w:hAnsi="Times New Roman" w:eastAsia="Times New Roman" w:cs="Times New Roman"/>
          <w:color w:val="auto"/>
        </w:rPr>
        <w:t>Szavazások</w:t>
      </w:r>
      <w:bookmarkStart w:name="_Toc135842981" w:id="46"/>
      <w:bookmarkEnd w:id="44"/>
      <w:bookmarkEnd w:id="45"/>
    </w:p>
    <w:p w:rsidRPr="006C772C" w:rsidR="59746474" w:rsidP="256C99CE" w:rsidRDefault="59746474" w14:paraId="734E1494" w14:textId="6FC6B4A9">
      <w:pPr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59746474">
        <w:rPr>
          <w:rFonts w:ascii="Times New Roman" w:hAnsi="Times New Roman" w:eastAsia="Times New Roman" w:cs="Times New Roman"/>
          <w:color w:val="auto"/>
        </w:rPr>
        <w:t xml:space="preserve">Minden felhasználó csak egyetlen alkalommal tud értékelést adni minden zenére: lehet </w:t>
      </w:r>
      <w:r w:rsidRPr="256C99CE" w:rsidR="59746474">
        <w:rPr>
          <w:rFonts w:ascii="Times New Roman" w:hAnsi="Times New Roman" w:eastAsia="Times New Roman" w:cs="Times New Roman"/>
          <w:color w:val="auto"/>
        </w:rPr>
        <w:t>„ fel</w:t>
      </w:r>
      <w:r w:rsidRPr="256C99CE" w:rsidR="59746474">
        <w:rPr>
          <w:rFonts w:ascii="Times New Roman" w:hAnsi="Times New Roman" w:eastAsia="Times New Roman" w:cs="Times New Roman"/>
          <w:color w:val="auto"/>
        </w:rPr>
        <w:t xml:space="preserve">”-tetszik vagy </w:t>
      </w:r>
      <w:r w:rsidRPr="256C99CE" w:rsidR="59746474">
        <w:rPr>
          <w:rFonts w:ascii="Times New Roman" w:hAnsi="Times New Roman" w:eastAsia="Times New Roman" w:cs="Times New Roman"/>
          <w:color w:val="auto"/>
        </w:rPr>
        <w:t>„ le</w:t>
      </w:r>
      <w:r w:rsidRPr="256C99CE" w:rsidR="59746474">
        <w:rPr>
          <w:rFonts w:ascii="Times New Roman" w:hAnsi="Times New Roman" w:eastAsia="Times New Roman" w:cs="Times New Roman"/>
          <w:color w:val="auto"/>
        </w:rPr>
        <w:t>”-nem tetszik. Egy felhasználó csak egyféle értékelést adhat egy adott zene esetében.</w:t>
      </w:r>
    </w:p>
    <w:p w:rsidRPr="006C772C" w:rsidR="00832BEF" w:rsidP="256C99CE" w:rsidRDefault="331C2038" w14:paraId="6D072C0D" w14:textId="77777777">
      <w:pPr>
        <w:tabs>
          <w:tab w:val="left" w:pos="284"/>
        </w:tabs>
        <w:spacing w:line="360" w:lineRule="auto"/>
        <w:jc w:val="center"/>
        <w:rPr>
          <w:rFonts w:ascii="Times New Roman" w:hAnsi="Times New Roman" w:eastAsia="Times New Roman" w:cs="Times New Roman"/>
          <w:noProof/>
          <w:color w:val="auto"/>
        </w:rPr>
      </w:pPr>
      <w:r w:rsidR="331C2038">
        <w:drawing>
          <wp:inline wp14:editId="533B57F9" wp14:anchorId="3F262708">
            <wp:extent cx="762000" cy="1657350"/>
            <wp:effectExtent l="0" t="0" r="0" b="0"/>
            <wp:docPr id="17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a52829c797154b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6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00832BEF" w:rsidP="256C99CE" w:rsidRDefault="7615C8F8" w14:paraId="3C9ACB7E" w14:textId="4BC92611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7615C8F8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7</w:t>
      </w:r>
      <w:r w:rsidRPr="256C99CE" w:rsidR="7287DAEF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.ábra</w:t>
      </w:r>
      <w:r w:rsidRPr="256C99CE" w:rsidR="7287DAEF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–Szavazás</w:t>
      </w:r>
    </w:p>
    <w:p w:rsidRPr="006C772C" w:rsidR="004F7318" w:rsidP="256C99CE" w:rsidRDefault="22F21804" w14:paraId="11C2F4FD" w14:textId="77777777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84092622" w:id="47"/>
      <w:bookmarkStart w:name="_Toc976699768" w:id="48"/>
      <w:r w:rsidRPr="256C99CE" w:rsidR="22F21804">
        <w:rPr>
          <w:rFonts w:ascii="Times New Roman" w:hAnsi="Times New Roman" w:eastAsia="Times New Roman" w:cs="Times New Roman"/>
          <w:color w:val="auto"/>
        </w:rPr>
        <w:t>2.</w:t>
      </w:r>
      <w:r w:rsidRPr="256C99CE" w:rsidR="7287DAEF">
        <w:rPr>
          <w:rFonts w:ascii="Times New Roman" w:hAnsi="Times New Roman" w:eastAsia="Times New Roman" w:cs="Times New Roman"/>
          <w:color w:val="auto"/>
        </w:rPr>
        <w:t>2</w:t>
      </w:r>
      <w:r w:rsidRPr="256C99CE" w:rsidR="22F21804">
        <w:rPr>
          <w:rFonts w:ascii="Times New Roman" w:hAnsi="Times New Roman" w:eastAsia="Times New Roman" w:cs="Times New Roman"/>
          <w:color w:val="auto"/>
        </w:rPr>
        <w:t xml:space="preserve">.5. </w:t>
      </w:r>
      <w:bookmarkEnd w:id="46"/>
      <w:r w:rsidRPr="256C99CE" w:rsidR="7287DAEF">
        <w:rPr>
          <w:rFonts w:ascii="Times New Roman" w:hAnsi="Times New Roman" w:eastAsia="Times New Roman" w:cs="Times New Roman"/>
          <w:color w:val="auto"/>
        </w:rPr>
        <w:t>Kilépés</w:t>
      </w:r>
      <w:bookmarkEnd w:id="47"/>
      <w:bookmarkEnd w:id="48"/>
    </w:p>
    <w:p w:rsidRPr="006C772C" w:rsidR="0020369B" w:rsidP="256C99CE" w:rsidRDefault="2C063B95" w14:paraId="742BAFF3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2C063B95">
        <w:rPr>
          <w:rFonts w:ascii="Times New Roman" w:hAnsi="Times New Roman" w:eastAsia="Times New Roman" w:cs="Times New Roman"/>
          <w:color w:val="auto"/>
        </w:rPr>
        <w:t xml:space="preserve"> </w:t>
      </w:r>
      <w:r>
        <w:tab/>
      </w:r>
      <w:r w:rsidRPr="256C99CE" w:rsidR="7287DAEF">
        <w:rPr>
          <w:rFonts w:ascii="Times New Roman" w:hAnsi="Times New Roman" w:eastAsia="Times New Roman" w:cs="Times New Roman"/>
          <w:color w:val="auto"/>
        </w:rPr>
        <w:t>A kilépéshez az oldal tetején található kikapcsoló gombra kell kattintani.</w:t>
      </w:r>
    </w:p>
    <w:p w:rsidRPr="006C772C" w:rsidR="00832BEF" w:rsidP="256C99CE" w:rsidRDefault="331C2038" w14:paraId="48A21919" w14:textId="77777777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noProof/>
          <w:color w:val="auto"/>
        </w:rPr>
      </w:pPr>
      <w:r w:rsidR="331C2038">
        <w:drawing>
          <wp:inline wp14:editId="1FB73545" wp14:anchorId="6BCA28F8">
            <wp:extent cx="552450" cy="571500"/>
            <wp:effectExtent l="0" t="0" r="0" b="0"/>
            <wp:docPr id="18" name="Kép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ff8d32985d7d48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72C" w:rsidR="3E0B5B68" w:rsidP="256C99CE" w:rsidRDefault="3E0B5B68" w14:paraId="0A5B0288" w14:textId="6D07F197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</w:pPr>
    </w:p>
    <w:p w:rsidRPr="006C772C" w:rsidR="00832BEF" w:rsidP="256C99CE" w:rsidRDefault="125FE359" w14:paraId="747D54EB" w14:textId="69E3563E">
      <w:pPr>
        <w:tabs>
          <w:tab w:val="left" w:pos="284"/>
          <w:tab w:val="left" w:pos="1545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auto"/>
          <w:sz w:val="18"/>
          <w:szCs w:val="18"/>
        </w:rPr>
      </w:pPr>
      <w:r w:rsidRPr="256C99CE" w:rsidR="125FE359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8</w:t>
      </w:r>
      <w:r w:rsidRPr="256C99CE" w:rsidR="7287DAEF">
        <w:rPr>
          <w:rFonts w:ascii="Times New Roman" w:hAnsi="Times New Roman" w:eastAsia="Times New Roman" w:cs="Times New Roman"/>
          <w:b w:val="1"/>
          <w:bCs w:val="1"/>
          <w:color w:val="auto"/>
          <w:sz w:val="18"/>
          <w:szCs w:val="18"/>
        </w:rPr>
        <w:t>.ábra</w:t>
      </w:r>
      <w:r w:rsidRPr="256C99CE" w:rsidR="7287DAEF">
        <w:rPr>
          <w:rFonts w:ascii="Times New Roman" w:hAnsi="Times New Roman" w:eastAsia="Times New Roman" w:cs="Times New Roman"/>
          <w:color w:val="auto"/>
          <w:sz w:val="18"/>
          <w:szCs w:val="18"/>
        </w:rPr>
        <w:t xml:space="preserve"> –</w:t>
      </w:r>
      <w:r w:rsidRPr="256C99CE" w:rsidR="16D64B90">
        <w:rPr>
          <w:rFonts w:ascii="Times New Roman" w:hAnsi="Times New Roman" w:eastAsia="Times New Roman" w:cs="Times New Roman"/>
          <w:color w:val="auto"/>
          <w:sz w:val="18"/>
          <w:szCs w:val="18"/>
        </w:rPr>
        <w:t>Kilépés gomb</w:t>
      </w:r>
    </w:p>
    <w:p w:rsidRPr="006C772C" w:rsidR="00832BEF" w:rsidP="256C99CE" w:rsidRDefault="00832BEF" w14:paraId="6BD18F9B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4F7318" w:rsidP="256C99CE" w:rsidRDefault="22F21804" w14:paraId="26EC4B45" w14:textId="77777777">
      <w:pPr>
        <w:pStyle w:val="Cmsor3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82" w:id="49"/>
      <w:bookmarkStart w:name="_Toc2035204898" w:id="50"/>
      <w:bookmarkStart w:name="_Toc1155727209" w:id="51"/>
      <w:r w:rsidRPr="256C99CE" w:rsidR="22F21804">
        <w:rPr>
          <w:rFonts w:ascii="Times New Roman" w:hAnsi="Times New Roman" w:eastAsia="Times New Roman" w:cs="Times New Roman"/>
          <w:color w:val="auto"/>
        </w:rPr>
        <w:t>2.</w:t>
      </w:r>
      <w:r w:rsidRPr="256C99CE" w:rsidR="1A8FF9BB">
        <w:rPr>
          <w:rFonts w:ascii="Times New Roman" w:hAnsi="Times New Roman" w:eastAsia="Times New Roman" w:cs="Times New Roman"/>
          <w:color w:val="auto"/>
        </w:rPr>
        <w:t>2</w:t>
      </w:r>
      <w:r w:rsidRPr="256C99CE" w:rsidR="22F21804">
        <w:rPr>
          <w:rFonts w:ascii="Times New Roman" w:hAnsi="Times New Roman" w:eastAsia="Times New Roman" w:cs="Times New Roman"/>
          <w:color w:val="auto"/>
        </w:rPr>
        <w:t>.6.</w:t>
      </w:r>
      <w:bookmarkEnd w:id="49"/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 Regisztráció</w:t>
      </w:r>
      <w:bookmarkEnd w:id="50"/>
      <w:bookmarkEnd w:id="51"/>
    </w:p>
    <w:p w:rsidRPr="006C772C" w:rsidR="000636E1" w:rsidP="256C99CE" w:rsidRDefault="1A8FF9BB" w14:paraId="01DB24ED" w14:textId="47A7D1D8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A </w:t>
      </w:r>
      <w:r w:rsidRPr="256C99CE" w:rsidR="134C8DCF">
        <w:rPr>
          <w:rFonts w:ascii="Times New Roman" w:hAnsi="Times New Roman" w:eastAsia="Times New Roman" w:cs="Times New Roman"/>
          <w:color w:val="auto"/>
        </w:rPr>
        <w:t>regiszt</w:t>
      </w:r>
      <w:r w:rsidRPr="256C99CE" w:rsidR="13D0BFF1">
        <w:rPr>
          <w:rFonts w:ascii="Times New Roman" w:hAnsi="Times New Roman" w:eastAsia="Times New Roman" w:cs="Times New Roman"/>
          <w:color w:val="auto"/>
        </w:rPr>
        <w:t>r</w:t>
      </w:r>
      <w:r w:rsidRPr="256C99CE" w:rsidR="134C8DCF">
        <w:rPr>
          <w:rFonts w:ascii="Times New Roman" w:hAnsi="Times New Roman" w:eastAsia="Times New Roman" w:cs="Times New Roman"/>
          <w:color w:val="auto"/>
        </w:rPr>
        <w:t>áció nagyon egyszer</w:t>
      </w:r>
      <w:r w:rsidRPr="256C99CE" w:rsidR="45905E77">
        <w:rPr>
          <w:rFonts w:ascii="Times New Roman" w:hAnsi="Times New Roman" w:eastAsia="Times New Roman" w:cs="Times New Roman"/>
          <w:color w:val="auto"/>
        </w:rPr>
        <w:t>ű</w:t>
      </w:r>
      <w:r w:rsidRPr="256C99CE" w:rsidR="134C8DCF">
        <w:rPr>
          <w:rFonts w:ascii="Times New Roman" w:hAnsi="Times New Roman" w:eastAsia="Times New Roman" w:cs="Times New Roman"/>
          <w:color w:val="auto"/>
        </w:rPr>
        <w:t>! Csupán a következő adatokat kell megadnod:</w:t>
      </w:r>
    </w:p>
    <w:p w:rsidRPr="006C772C" w:rsidR="000636E1" w:rsidP="256C99CE" w:rsidRDefault="1A8FF9BB" w14:paraId="0CF74082" w14:textId="42AA2524">
      <w:pPr>
        <w:pStyle w:val="Listaszerbekezds"/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A8FF9BB">
        <w:rPr>
          <w:rFonts w:ascii="Times New Roman" w:hAnsi="Times New Roman" w:eastAsia="Times New Roman" w:cs="Times New Roman"/>
          <w:b w:val="1"/>
          <w:bCs w:val="1"/>
          <w:color w:val="auto"/>
        </w:rPr>
        <w:t>Felhasználónév:</w:t>
      </w:r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 Ez a név fog megjelenni az általad beküldött zenék mellett. </w:t>
      </w:r>
    </w:p>
    <w:p w:rsidRPr="006C772C" w:rsidR="000636E1" w:rsidP="256C99CE" w:rsidRDefault="1A8FF9BB" w14:paraId="6F1B1A8B" w14:textId="77777777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A8FF9BB">
        <w:rPr>
          <w:rFonts w:ascii="Times New Roman" w:hAnsi="Times New Roman" w:eastAsia="Times New Roman" w:cs="Times New Roman"/>
          <w:b w:val="1"/>
          <w:bCs w:val="1"/>
          <w:color w:val="auto"/>
        </w:rPr>
        <w:t>Vezetéknév:</w:t>
      </w:r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 A családnevedet kell megadni. </w:t>
      </w:r>
    </w:p>
    <w:p w:rsidRPr="006C772C" w:rsidR="000636E1" w:rsidP="256C99CE" w:rsidRDefault="1A8FF9BB" w14:paraId="18788E49" w14:textId="77777777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A8FF9BB">
        <w:rPr>
          <w:rFonts w:ascii="Times New Roman" w:hAnsi="Times New Roman" w:eastAsia="Times New Roman" w:cs="Times New Roman"/>
          <w:b w:val="1"/>
          <w:bCs w:val="1"/>
          <w:color w:val="auto"/>
        </w:rPr>
        <w:t>Keresztnév:</w:t>
      </w:r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 A keresztnevedet kell megadni. </w:t>
      </w:r>
    </w:p>
    <w:p w:rsidRPr="006C772C" w:rsidR="000636E1" w:rsidP="256C99CE" w:rsidRDefault="1A8FF9BB" w14:paraId="785AA30C" w14:textId="77777777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A8FF9BB">
        <w:rPr>
          <w:rFonts w:ascii="Times New Roman" w:hAnsi="Times New Roman" w:eastAsia="Times New Roman" w:cs="Times New Roman"/>
          <w:b w:val="1"/>
          <w:bCs w:val="1"/>
          <w:color w:val="auto"/>
        </w:rPr>
        <w:t>E-mail cím:</w:t>
      </w:r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 Az e-mail címedet kell megadni. </w:t>
      </w:r>
    </w:p>
    <w:p w:rsidRPr="006C772C" w:rsidR="000636E1" w:rsidP="256C99CE" w:rsidRDefault="1A8FF9BB" w14:paraId="3E008A31" w14:textId="77777777">
      <w:pPr>
        <w:numPr>
          <w:ilvl w:val="0"/>
          <w:numId w:val="47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A8FF9BB">
        <w:rPr>
          <w:rFonts w:ascii="Times New Roman" w:hAnsi="Times New Roman" w:eastAsia="Times New Roman" w:cs="Times New Roman"/>
          <w:b w:val="1"/>
          <w:bCs w:val="1"/>
          <w:color w:val="auto"/>
        </w:rPr>
        <w:t>Jelszó</w:t>
      </w:r>
      <w:commentRangeStart w:id="52"/>
      <w:commentRangeStart w:id="2131492774"/>
      <w:r w:rsidRPr="256C99CE" w:rsidR="1A8FF9BB">
        <w:rPr>
          <w:rFonts w:ascii="Times New Roman" w:hAnsi="Times New Roman" w:eastAsia="Times New Roman" w:cs="Times New Roman"/>
          <w:b w:val="1"/>
          <w:bCs w:val="1"/>
          <w:color w:val="auto"/>
        </w:rPr>
        <w:t>:</w:t>
      </w:r>
      <w:r w:rsidRPr="256C99CE" w:rsidR="1A8FF9BB">
        <w:rPr>
          <w:rFonts w:ascii="Times New Roman" w:hAnsi="Times New Roman" w:eastAsia="Times New Roman" w:cs="Times New Roman"/>
          <w:color w:val="auto"/>
        </w:rPr>
        <w:t xml:space="preserve"> Egy jelszót kell meg adni. </w:t>
      </w:r>
      <w:commentRangeEnd w:id="52"/>
      <w:r>
        <w:rPr>
          <w:rStyle w:val="CommentReference"/>
        </w:rPr>
        <w:commentReference w:id="52"/>
      </w:r>
      <w:commentRangeEnd w:id="2131492774"/>
      <w:r>
        <w:rPr>
          <w:rStyle w:val="CommentReference"/>
        </w:rPr>
        <w:commentReference w:id="2131492774"/>
      </w:r>
    </w:p>
    <w:p w:rsidRPr="006C772C" w:rsidR="3FC61418" w:rsidP="256C99CE" w:rsidRDefault="3FC61418" w14:paraId="7F6B3D8E" w14:textId="426FB912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FC61418">
        <w:rPr>
          <w:rFonts w:ascii="Times New Roman" w:hAnsi="Times New Roman" w:eastAsia="Times New Roman" w:cs="Times New Roman"/>
          <w:color w:val="auto"/>
        </w:rPr>
        <w:t xml:space="preserve">Ezekre az adatokra van szüksége az oldalnak a regisztrációhoz. Későbbiekben az itt megadott </w:t>
      </w:r>
      <w:r w:rsidRPr="256C99CE" w:rsidR="10965832">
        <w:rPr>
          <w:rFonts w:ascii="Times New Roman" w:hAnsi="Times New Roman" w:eastAsia="Times New Roman" w:cs="Times New Roman"/>
          <w:color w:val="auto"/>
        </w:rPr>
        <w:t>adatokkal tudsz majd bejelentkezni. A beküldött zenék mellett pedig a felhasználóneved fog megjelenni.</w:t>
      </w:r>
    </w:p>
    <w:p w:rsidRPr="006C772C" w:rsidR="00E6151E" w:rsidP="256C99CE" w:rsidRDefault="014779B8" w14:paraId="7ADF03DB" w14:textId="77777777">
      <w:pPr>
        <w:pStyle w:val="Cmsor2"/>
        <w:tabs>
          <w:tab w:val="left" w:pos="284"/>
        </w:tabs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512368980" w:id="53"/>
      <w:bookmarkStart w:name="_Toc1702269282" w:id="54"/>
      <w:r w:rsidRPr="256C99CE" w:rsidR="014779B8">
        <w:rPr>
          <w:rFonts w:ascii="Times New Roman" w:hAnsi="Times New Roman" w:eastAsia="Times New Roman" w:cs="Times New Roman"/>
          <w:color w:val="auto"/>
        </w:rPr>
        <w:t>2.3. Hibajelentés</w:t>
      </w:r>
      <w:bookmarkEnd w:id="53"/>
      <w:bookmarkEnd w:id="54"/>
    </w:p>
    <w:p w:rsidRPr="006C772C" w:rsidR="00E6151E" w:rsidP="256C99CE" w:rsidRDefault="00F40763" w14:paraId="4FAEEF04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006C772C">
        <w:rPr>
          <w:rFonts w:ascii="Times New Roman" w:hAnsi="Times New Roman"/>
          <w:szCs w:val="24"/>
        </w:rPr>
        <w:tab/>
      </w:r>
      <w:r w:rsidRPr="256C99CE" w:rsidR="014779B8">
        <w:rPr>
          <w:rFonts w:ascii="Times New Roman" w:hAnsi="Times New Roman" w:eastAsia="Times New Roman" w:cs="Times New Roman"/>
          <w:color w:val="auto"/>
        </w:rPr>
        <w:t xml:space="preserve">Az oldal minden hiba esetén értesíti a felhasználót a következőképpen: </w:t>
      </w:r>
    </w:p>
    <w:p w:rsidRPr="006C772C" w:rsidR="00E6151E" w:rsidP="256C99CE" w:rsidRDefault="014779B8" w14:paraId="5A3933C9" w14:textId="77777777">
      <w:pPr>
        <w:numPr>
          <w:ilvl w:val="0"/>
          <w:numId w:val="49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014779B8">
        <w:rPr>
          <w:rFonts w:ascii="Times New Roman" w:hAnsi="Times New Roman" w:eastAsia="Times New Roman" w:cs="Times New Roman"/>
          <w:color w:val="auto"/>
        </w:rPr>
        <w:t xml:space="preserve">Ha valamilyen adatot rosszul vagy hiányosan tölt ki a regisztráció vagy más funkciók során, akkor az oldal megjeleníti egy értesítést vagy hibaüzenetet a felhasználónak. </w:t>
      </w:r>
    </w:p>
    <w:p w:rsidRPr="006C772C" w:rsidR="00E6151E" w:rsidP="256C99CE" w:rsidRDefault="014779B8" w14:paraId="3FA2E5CE" w14:textId="77777777">
      <w:pPr>
        <w:numPr>
          <w:ilvl w:val="0"/>
          <w:numId w:val="49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014779B8">
        <w:rPr>
          <w:rFonts w:ascii="Times New Roman" w:hAnsi="Times New Roman" w:eastAsia="Times New Roman" w:cs="Times New Roman"/>
          <w:color w:val="auto"/>
        </w:rPr>
        <w:t xml:space="preserve">Az értesítés vagy hibaüzenet pontosan jelzi, hogy mi a probléma vagy mi az hiányzik. Például: „Sikertelen regisztráció: Minden adat kötelező”, „Sikertelen regisztráció: Rossz email formátum”, „Bejelentkezési hiba: Hibás felhasználónév”. </w:t>
      </w:r>
    </w:p>
    <w:p w:rsidRPr="006C772C" w:rsidR="00E6151E" w:rsidP="256C99CE" w:rsidRDefault="014779B8" w14:paraId="524F4FBB" w14:textId="77777777">
      <w:pPr>
        <w:numPr>
          <w:ilvl w:val="0"/>
          <w:numId w:val="49"/>
        </w:num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014779B8">
        <w:rPr>
          <w:rFonts w:ascii="Times New Roman" w:hAnsi="Times New Roman" w:eastAsia="Times New Roman" w:cs="Times New Roman"/>
          <w:color w:val="auto"/>
        </w:rPr>
        <w:t>Az ilyen hibaüzenetek segítenek a felhasználónak gyorsan korrigálni a hibát, és folytatni az adott műveletet vagy funkciót.</w:t>
      </w:r>
    </w:p>
    <w:p w:rsidRPr="006C772C" w:rsidR="00BD2A34" w:rsidP="256C99CE" w:rsidRDefault="00BD2A34" w14:paraId="238601FE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="00A76144" w:rsidP="256C99CE" w:rsidRDefault="00A76144" w14:paraId="1EC1E977" w14:textId="77777777">
      <w:pPr>
        <w:pStyle w:val="Cmsor1"/>
        <w:tabs>
          <w:tab w:val="left" w:pos="284"/>
        </w:tabs>
        <w:spacing w:before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Toc135842984" w:id="55"/>
      <w:bookmarkStart w:name="_Toc11512425" w:id="56"/>
      <w:bookmarkStart w:name="_Toc2001664380" w:id="57"/>
    </w:p>
    <w:p w:rsidRPr="006C772C" w:rsidR="00D876AD" w:rsidP="256C99CE" w:rsidRDefault="0B2D7E07" w14:paraId="4401DA8A" w14:textId="40F8AAEC">
      <w:pPr>
        <w:pStyle w:val="Cmsor1"/>
        <w:tabs>
          <w:tab w:val="left" w:pos="284"/>
        </w:tabs>
        <w:spacing w:before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bookmarkStart w:name="_GoBack" w:id="58"/>
      <w:bookmarkEnd w:id="58"/>
      <w:r w:rsidRPr="256C99CE" w:rsidR="0B2D7E07">
        <w:rPr>
          <w:rFonts w:ascii="Times New Roman" w:hAnsi="Times New Roman" w:eastAsia="Times New Roman" w:cs="Times New Roman"/>
          <w:color w:val="auto"/>
        </w:rPr>
        <w:t>Összefoglalás</w:t>
      </w:r>
      <w:bookmarkEnd w:id="55"/>
      <w:bookmarkEnd w:id="56"/>
      <w:bookmarkEnd w:id="57"/>
    </w:p>
    <w:p w:rsidRPr="006C772C" w:rsidR="001B0DF2" w:rsidP="256C99CE" w:rsidRDefault="1CF42A9C" w14:paraId="35DB8D47" w14:textId="138A2AFE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Nagy örömmel és elégedettséggel tölt el a végeredmény. A felhasználói dokumentáció alaposan bemutatja az oldal minden aspektusát és funkcionalitását. Részletesen leírtam az oldal </w:t>
      </w:r>
      <w:r w:rsidRPr="256C99CE" w:rsidR="1CF42A9C">
        <w:rPr>
          <w:rFonts w:ascii="Times New Roman" w:hAnsi="Times New Roman" w:eastAsia="Times New Roman" w:cs="Times New Roman"/>
          <w:color w:val="auto"/>
        </w:rPr>
        <w:t>használatát,minden</w:t>
      </w: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 lépését bemutattam, valamint illusztratív képeket is helyeztem a dokumentációba. Nagy hangsúlyt fektettem a felhasználói felülettel és annak lehetőségeivel is, hogy amennyire lehet baráti és könnyen kezelhető legyen!</w:t>
      </w:r>
    </w:p>
    <w:p w:rsidRPr="006C772C" w:rsidR="001B0DF2" w:rsidP="256C99CE" w:rsidRDefault="1CF42A9C" w14:paraId="2676FF05" w14:textId="7D9ECA94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Továbbá azt szerettem volna </w:t>
      </w:r>
      <w:r w:rsidRPr="256C99CE" w:rsidR="1CF42A9C">
        <w:rPr>
          <w:rFonts w:ascii="Times New Roman" w:hAnsi="Times New Roman" w:eastAsia="Times New Roman" w:cs="Times New Roman"/>
          <w:color w:val="auto"/>
        </w:rPr>
        <w:t>elérni,hogy</w:t>
      </w: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 a mindennapi használok és a kollégiumi </w:t>
      </w:r>
      <w:r w:rsidRPr="256C99CE" w:rsidR="1CF42A9C">
        <w:rPr>
          <w:rFonts w:ascii="Times New Roman" w:hAnsi="Times New Roman" w:eastAsia="Times New Roman" w:cs="Times New Roman"/>
          <w:color w:val="auto"/>
        </w:rPr>
        <w:t>diákok,egyszerűen</w:t>
      </w: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 kezelhessék az </w:t>
      </w:r>
      <w:r w:rsidRPr="256C99CE" w:rsidR="1CF42A9C">
        <w:rPr>
          <w:rFonts w:ascii="Times New Roman" w:hAnsi="Times New Roman" w:eastAsia="Times New Roman" w:cs="Times New Roman"/>
          <w:color w:val="auto"/>
        </w:rPr>
        <w:t>oldalt.Valamint</w:t>
      </w: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 hogy a reggeli ébresztő kicsit </w:t>
      </w:r>
      <w:r w:rsidRPr="256C99CE" w:rsidR="1CF42A9C">
        <w:rPr>
          <w:rFonts w:ascii="Times New Roman" w:hAnsi="Times New Roman" w:eastAsia="Times New Roman" w:cs="Times New Roman"/>
          <w:color w:val="auto"/>
        </w:rPr>
        <w:t>pezsditőbb</w:t>
      </w:r>
      <w:r w:rsidRPr="256C99CE" w:rsidR="1CF42A9C">
        <w:rPr>
          <w:rFonts w:ascii="Times New Roman" w:hAnsi="Times New Roman" w:eastAsia="Times New Roman" w:cs="Times New Roman"/>
          <w:color w:val="auto"/>
        </w:rPr>
        <w:t xml:space="preserve"> legyen számukra, ahogy az ébredés is. Az oldal több felhasználó számára is használható, és minden egyes látogató számára biztosít egy intuitív és felhasználóbarát felületet, ahol könnyen és gyorsan navigálhatnak.</w:t>
      </w:r>
    </w:p>
    <w:p w:rsidRPr="006C772C" w:rsidR="001B0DF2" w:rsidP="256C99CE" w:rsidRDefault="001B0DF2" w14:paraId="4D8BB5AF" w14:textId="55257151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1B0DF2" w:rsidP="256C99CE" w:rsidRDefault="3B4198D7" w14:paraId="6F581B60" w14:textId="31B02B68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B4198D7">
        <w:rPr>
          <w:rFonts w:ascii="Times New Roman" w:hAnsi="Times New Roman" w:eastAsia="Times New Roman" w:cs="Times New Roman"/>
          <w:color w:val="auto"/>
        </w:rPr>
        <w:t>Az elkészült front-end alkalmazás egy hasznos eszköz a felhasználók számára, amely hozzájárul egy hatékony és kellemes felhasználói élmény létrehozásához. Az oldal jelenlegi funkcionalitása lehetővé teszi a felhasználók számára, hogy könnyen böngésszenek, interakcióba lépjenek az oldallal, és élvezzék az ott található tartalmat.</w:t>
      </w:r>
    </w:p>
    <w:p w:rsidRPr="006C772C" w:rsidR="001B0DF2" w:rsidP="256C99CE" w:rsidRDefault="3B4198D7" w14:paraId="3ADBE99F" w14:textId="66B233C8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B4198D7">
        <w:rPr>
          <w:rFonts w:ascii="Times New Roman" w:hAnsi="Times New Roman" w:eastAsia="Times New Roman" w:cs="Times New Roman"/>
          <w:color w:val="auto"/>
        </w:rPr>
        <w:t>Azonban további fejlesztési lehetőségeket is fel lehetne hozni, hogy még jobbá tegyük az oldalt. Például lehetne implementálni egy keresési funkciót, amely segítségével a felhasználók gyorsan megtalálhatják a kívánt tartalmakat. Emellett egy interaktív chat vagy üzenetküldő rendszer is hozzájárulhatna a felhasználók közösségének erősítéséhez és az online interakcióik még gazdagabbá tételéhez.</w:t>
      </w:r>
    </w:p>
    <w:p w:rsidRPr="006C772C" w:rsidR="001B0DF2" w:rsidP="256C99CE" w:rsidRDefault="3B4198D7" w14:paraId="147D169E" w14:textId="633BE2D7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B4198D7">
        <w:rPr>
          <w:rFonts w:ascii="Times New Roman" w:hAnsi="Times New Roman" w:eastAsia="Times New Roman" w:cs="Times New Roman"/>
          <w:color w:val="auto"/>
        </w:rPr>
        <w:t xml:space="preserve">Továbbá fontos lenne a felhasználói visszajelzések gyűjtése és </w:t>
      </w:r>
      <w:r w:rsidRPr="256C99CE" w:rsidR="3B4198D7">
        <w:rPr>
          <w:rFonts w:ascii="Times New Roman" w:hAnsi="Times New Roman" w:eastAsia="Times New Roman" w:cs="Times New Roman"/>
          <w:color w:val="auto"/>
        </w:rPr>
        <w:t>figyelembe vétele</w:t>
      </w:r>
      <w:r w:rsidRPr="256C99CE" w:rsidR="3B4198D7">
        <w:rPr>
          <w:rFonts w:ascii="Times New Roman" w:hAnsi="Times New Roman" w:eastAsia="Times New Roman" w:cs="Times New Roman"/>
          <w:color w:val="auto"/>
        </w:rPr>
        <w:t xml:space="preserve"> a fejlesztés során, hogy az alkalmazás folyamatosan megfeleljen a felhasználók igényeinek és elvárásainak. A felhasználói felület további finomhangolása és optimalizálása is kulcsfontosságú, hogy az oldal minél intuitívabb és </w:t>
      </w:r>
      <w:r w:rsidRPr="256C99CE" w:rsidR="3B4198D7">
        <w:rPr>
          <w:rFonts w:ascii="Times New Roman" w:hAnsi="Times New Roman" w:eastAsia="Times New Roman" w:cs="Times New Roman"/>
          <w:color w:val="auto"/>
        </w:rPr>
        <w:t>felhasználóbarátabb</w:t>
      </w:r>
      <w:r w:rsidRPr="256C99CE" w:rsidR="3B4198D7">
        <w:rPr>
          <w:rFonts w:ascii="Times New Roman" w:hAnsi="Times New Roman" w:eastAsia="Times New Roman" w:cs="Times New Roman"/>
          <w:color w:val="auto"/>
        </w:rPr>
        <w:t xml:space="preserve"> legyen.</w:t>
      </w:r>
    </w:p>
    <w:p w:rsidRPr="006C772C" w:rsidR="001B0DF2" w:rsidP="256C99CE" w:rsidRDefault="3B4198D7" w14:paraId="1C7E582C" w14:textId="6BBFE274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B4198D7">
        <w:rPr>
          <w:rFonts w:ascii="Times New Roman" w:hAnsi="Times New Roman" w:eastAsia="Times New Roman" w:cs="Times New Roman"/>
          <w:color w:val="auto"/>
        </w:rPr>
        <w:t>Összességében a front-end alkalmazás jelenlegi formájában már egy nagyon hasznos eszköz a felhasználók számára, de további fejlesztésekkel még jobbá lehetne tenni, és még szélesebb körű funkcionalitást és felhasználói élményt lehetne biztosítani.</w:t>
      </w:r>
    </w:p>
    <w:p w:rsidRPr="006C772C" w:rsidR="001B0DF2" w:rsidP="256C99CE" w:rsidRDefault="001B0DF2" w14:paraId="5C49F04B" w14:textId="45DE182D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001B0DF2" w:rsidP="256C99CE" w:rsidRDefault="5F484CBD" w14:paraId="280EC051" w14:textId="65A7671A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5F484CBD">
        <w:rPr>
          <w:rFonts w:ascii="Times New Roman" w:hAnsi="Times New Roman" w:eastAsia="Times New Roman" w:cs="Times New Roman"/>
          <w:color w:val="auto"/>
        </w:rPr>
        <w:t xml:space="preserve">Továbbá fontos lenne a felhasználói visszajelzések gyűjtése és </w:t>
      </w:r>
      <w:r w:rsidRPr="256C99CE" w:rsidR="5F484CBD">
        <w:rPr>
          <w:rFonts w:ascii="Times New Roman" w:hAnsi="Times New Roman" w:eastAsia="Times New Roman" w:cs="Times New Roman"/>
          <w:color w:val="auto"/>
        </w:rPr>
        <w:t>figyelembe vétele</w:t>
      </w:r>
      <w:r w:rsidRPr="256C99CE" w:rsidR="5F484CBD">
        <w:rPr>
          <w:rFonts w:ascii="Times New Roman" w:hAnsi="Times New Roman" w:eastAsia="Times New Roman" w:cs="Times New Roman"/>
          <w:color w:val="auto"/>
        </w:rPr>
        <w:t xml:space="preserve"> a fejlesztés során, hogy az alkalmazás folyamatosan megfeleljen a felhasználók igényeinek és elvárásainak. A felhasználói felület további finomhangolása és optimalizálása is kulcsfontosságú, hogy az oldal minél intuitívabb és </w:t>
      </w:r>
      <w:r w:rsidRPr="256C99CE" w:rsidR="5F484CBD">
        <w:rPr>
          <w:rFonts w:ascii="Times New Roman" w:hAnsi="Times New Roman" w:eastAsia="Times New Roman" w:cs="Times New Roman"/>
          <w:color w:val="auto"/>
        </w:rPr>
        <w:t>felhasználóbarátabb</w:t>
      </w:r>
      <w:r w:rsidRPr="256C99CE" w:rsidR="5F484CBD">
        <w:rPr>
          <w:rFonts w:ascii="Times New Roman" w:hAnsi="Times New Roman" w:eastAsia="Times New Roman" w:cs="Times New Roman"/>
          <w:color w:val="auto"/>
        </w:rPr>
        <w:t xml:space="preserve"> legyen.</w:t>
      </w:r>
    </w:p>
    <w:p w:rsidRPr="006C772C" w:rsidR="001B0DF2" w:rsidP="256C99CE" w:rsidRDefault="5F484CBD" w14:paraId="7C6EC0C7" w14:textId="641855DE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5F484CBD">
        <w:rPr>
          <w:rFonts w:ascii="Times New Roman" w:hAnsi="Times New Roman" w:eastAsia="Times New Roman" w:cs="Times New Roman"/>
          <w:color w:val="auto"/>
        </w:rPr>
        <w:t>Összességében a front-end alkalmazás jelenlegi formájában már egy nagyon hasznos eszköz a felhasználók számára, de további fejlesztésekkel még jobbá lehetne tenni, és még szélesebb körű funkcionalitást és felhasználói élményt lehetne biztosítani.</w:t>
      </w:r>
    </w:p>
    <w:p w:rsidRPr="006C772C" w:rsidR="001B0DF2" w:rsidP="256C99CE" w:rsidRDefault="0027139D" w14:paraId="5B08B5D1" w14:textId="16EF854D">
      <w:pPr>
        <w:pStyle w:val="Cmsor1"/>
        <w:tabs>
          <w:tab w:val="left" w:leader="none" w:pos="284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>
        <w:rPr>
          <w:rFonts w:ascii="Times New Roman" w:hAnsi="Times New Roman" w:eastAsia="Times New Roman" w:cs="Times New Roman"/>
          <w:color w:val="auto"/>
        </w:rPr>
        <w:br w:type="page"/>
      </w:r>
    </w:p>
    <w:p w:rsidRPr="006C772C" w:rsidR="3E0B5B68" w:rsidP="256C99CE" w:rsidRDefault="3E0B5B68" w14:paraId="3CCB49A6" w14:textId="5E3F37A2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3E0B5B68" w:rsidP="256C99CE" w:rsidRDefault="3E0B5B68" w14:paraId="5FFA8642" w14:textId="1190C27B">
      <w:pPr>
        <w:pStyle w:val="Cmsor1"/>
        <w:tabs>
          <w:tab w:val="left" w:leader="none" w:pos="284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CE6BD95">
        <w:rPr>
          <w:rFonts w:ascii="Times New Roman" w:hAnsi="Times New Roman" w:eastAsia="Times New Roman" w:cs="Times New Roman"/>
          <w:color w:val="auto"/>
        </w:rPr>
        <w:t>Irodalomjegyzék</w:t>
      </w:r>
    </w:p>
    <w:p w:rsidRPr="006C772C" w:rsidR="3E0B5B68" w:rsidP="256C99CE" w:rsidRDefault="3E0B5B68" w14:paraId="3435CE3C" w14:textId="77777777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p w:rsidRPr="006C772C" w:rsidR="3E0B5B68" w:rsidP="256C99CE" w:rsidRDefault="3E0B5B68" w14:paraId="7DAAA8B4" w14:textId="020B2FD1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  <w:lang w:val="en-US"/>
        </w:rPr>
      </w:pPr>
      <w:r w:rsidRPr="256C99CE" w:rsidR="3CE6BD95">
        <w:rPr>
          <w:rFonts w:ascii="Times New Roman" w:hAnsi="Times New Roman" w:eastAsia="Times New Roman" w:cs="Times New Roman"/>
          <w:color w:val="auto"/>
          <w:lang w:val="en-US"/>
        </w:rPr>
        <w:t>Jennifer Niederst Robbins(2018): Learning Web Design</w:t>
      </w:r>
    </w:p>
    <w:p w:rsidRPr="006C772C" w:rsidR="3E0B5B68" w:rsidP="256C99CE" w:rsidRDefault="3E0B5B68" w14:paraId="45A25AC5" w14:textId="46441E72">
      <w:pPr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  <w:r w:rsidRPr="256C99CE" w:rsidR="3CE6BD95">
        <w:rPr>
          <w:rFonts w:ascii="Times New Roman" w:hAnsi="Times New Roman" w:eastAsia="Times New Roman" w:cs="Times New Roman"/>
          <w:color w:val="auto"/>
        </w:rPr>
        <w:t>W3Schools (https://www.w3schools.com/css)</w:t>
      </w:r>
    </w:p>
    <w:p w:rsidRPr="006C772C" w:rsidR="3E0B5B68" w:rsidP="256C99CE" w:rsidRDefault="3E0B5B68" w14:paraId="18322671" w14:textId="3195679B">
      <w:pPr>
        <w:pStyle w:val="Norml"/>
        <w:tabs>
          <w:tab w:val="left" w:pos="284"/>
          <w:tab w:val="left" w:pos="1545"/>
        </w:tabs>
        <w:spacing w:after="0" w:line="360" w:lineRule="auto"/>
        <w:jc w:val="both"/>
        <w:rPr>
          <w:rFonts w:ascii="Times New Roman" w:hAnsi="Times New Roman" w:eastAsia="Times New Roman" w:cs="Times New Roman"/>
          <w:color w:val="auto"/>
        </w:rPr>
      </w:pPr>
    </w:p>
    <w:sectPr w:rsidRPr="006C772C" w:rsidR="3E0B5B68" w:rsidSect="00BD6488">
      <w:headerReference w:type="default" r:id="rId26"/>
      <w:footerReference w:type="default" r:id="rId27"/>
      <w:pgSz w:w="11907" w:h="16839" w:orient="portrait" w:code="9"/>
      <w:pgMar w:top="1418" w:right="851" w:bottom="1418" w:left="1418" w:header="567" w:footer="56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nitials="SB" w:author="Szabó Beatrix" w:date="2024-05-08T09:02:00Z" w:id="52">
    <w:p w:rsidR="00AA363F" w:rsidRDefault="00AA363F" w14:paraId="4534EA06" w14:textId="76BAF748">
      <w:pPr>
        <w:pStyle w:val="Jegyzetszveg"/>
      </w:pPr>
      <w:r>
        <w:rPr>
          <w:rStyle w:val="Jegyzethivatkozs"/>
        </w:rPr>
        <w:annotationRef/>
      </w:r>
      <w:r>
        <w:t>milyen hosszú legyen? Milyen karaktereket tartalmazhat?</w:t>
      </w:r>
    </w:p>
  </w:comment>
  <w:comment w:initials="TD" w:author="Tokodi Denisz" w:date="2024-05-14T18:21:51" w:id="2131492774">
    <w:p w:rsidR="256C99CE" w:rsidRDefault="256C99CE" w14:paraId="392AB777" w14:textId="644FF841">
      <w:pPr>
        <w:pStyle w:val="CommentText"/>
      </w:pPr>
      <w:r w:rsidR="256C99CE">
        <w:rPr/>
        <w:t>nincs megszabva,hogy milyen hosszu legyen és miket lehet használni,ezért nem irtam bele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534EA06"/>
  <w15:commentEx w15:done="0" w15:paraId="392AB777" w15:paraIdParent="4534EA06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DADF91D" w16cex:dateUtc="2024-05-14T16:21:51.24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534EA06" w16cid:durableId="29E5BE3F"/>
  <w16cid:commentId w16cid:paraId="392AB777" w16cid:durableId="7DADF9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367D" w:rsidP="000218FE" w:rsidRDefault="003E367D" w14:paraId="229B8D88" w14:textId="77777777">
      <w:pPr>
        <w:spacing w:after="0" w:line="240" w:lineRule="auto"/>
      </w:pPr>
      <w:r>
        <w:separator/>
      </w:r>
    </w:p>
  </w:endnote>
  <w:endnote w:type="continuationSeparator" w:id="0">
    <w:p w:rsidR="003E367D" w:rsidP="000218FE" w:rsidRDefault="003E367D" w14:paraId="1992F8A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0FDA" w:rsidRDefault="00DC0FDA" w14:paraId="7D7F6B08" w14:textId="77777777">
    <w:pPr>
      <w:pStyle w:val="llb"/>
      <w:jc w:val="right"/>
    </w:pPr>
    <w:r>
      <w:fldChar w:fldCharType="begin"/>
    </w:r>
    <w:r>
      <w:instrText>PAGE   \* MERGEFORMAT</w:instrText>
    </w:r>
    <w:r>
      <w:fldChar w:fldCharType="separate"/>
    </w:r>
    <w:r w:rsidR="008E689C">
      <w:rPr>
        <w:noProof/>
      </w:rPr>
      <w:t>3</w:t>
    </w:r>
    <w:r>
      <w:fldChar w:fldCharType="end"/>
    </w:r>
  </w:p>
  <w:p w:rsidR="00DC0FDA" w:rsidRDefault="00DC0FDA" w14:paraId="1A965116" w14:textId="7777777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367D" w:rsidP="000218FE" w:rsidRDefault="003E367D" w14:paraId="0636A8F2" w14:textId="77777777">
      <w:pPr>
        <w:spacing w:after="0" w:line="240" w:lineRule="auto"/>
      </w:pPr>
      <w:r>
        <w:separator/>
      </w:r>
    </w:p>
  </w:footnote>
  <w:footnote w:type="continuationSeparator" w:id="0">
    <w:p w:rsidR="003E367D" w:rsidP="000218FE" w:rsidRDefault="003E367D" w14:paraId="558F795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5000" w:type="pct"/>
      <w:tblLook w:val="04A0" w:firstRow="1" w:lastRow="0" w:firstColumn="1" w:lastColumn="0" w:noHBand="0" w:noVBand="1"/>
    </w:tblPr>
    <w:tblGrid>
      <w:gridCol w:w="9417"/>
      <w:gridCol w:w="221"/>
    </w:tblGrid>
    <w:tr w:rsidRPr="0079678D" w:rsidR="00DC0FDA" w14:paraId="4DA4702C" w14:textId="77777777">
      <w:trPr>
        <w:trHeight w:val="360"/>
      </w:trPr>
      <w:tc>
        <w:tcPr>
          <w:tcW w:w="3500" w:type="pct"/>
          <w:vAlign w:val="center"/>
        </w:tcPr>
        <w:tbl>
          <w:tblPr>
            <w:tblW w:w="10375" w:type="dxa"/>
            <w:tblLook w:val="04A0" w:firstRow="1" w:lastRow="0" w:firstColumn="1" w:lastColumn="0" w:noHBand="0" w:noVBand="1"/>
          </w:tblPr>
          <w:tblGrid>
            <w:gridCol w:w="6594"/>
            <w:gridCol w:w="3781"/>
          </w:tblGrid>
          <w:tr w:rsidR="00DC0FDA" w:rsidTr="00274133" w14:paraId="0AF1462E" w14:textId="77777777">
            <w:trPr>
              <w:trHeight w:val="204"/>
            </w:trPr>
            <w:tc>
              <w:tcPr>
                <w:tcW w:w="3178" w:type="pct"/>
                <w:vAlign w:val="center"/>
                <w:hideMark/>
              </w:tcPr>
              <w:p w:rsidR="00DC0FDA" w:rsidP="00274133" w:rsidRDefault="00DC0FDA" w14:paraId="22A6A2FC" w14:textId="77777777">
                <w:pPr>
                  <w:pStyle w:val="lfej"/>
                </w:pPr>
                <w:proofErr w:type="spellStart"/>
                <w:r>
                  <w:rPr>
                    <w:lang w:val="sr-Latn-RS"/>
                  </w:rPr>
                  <w:t>Szegedi</w:t>
                </w:r>
                <w:proofErr w:type="spellEnd"/>
                <w:r>
                  <w:rPr>
                    <w:lang w:val="sr-Latn-RS"/>
                  </w:rPr>
                  <w:t xml:space="preserve"> SZC  </w:t>
                </w:r>
              </w:p>
              <w:p w:rsidR="00DC0FDA" w:rsidP="00274133" w:rsidRDefault="00DC0FDA" w14:paraId="2BB46BC2" w14:textId="77777777">
                <w:pPr>
                  <w:pStyle w:val="lfej"/>
                </w:pPr>
                <w:proofErr w:type="spellStart"/>
                <w:r>
                  <w:rPr>
                    <w:lang w:val="sr-Latn-RS"/>
                  </w:rPr>
                  <w:t>Tóth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János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Mórahalmi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Szakképző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Iskola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és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Szilágyi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Mihály</w:t>
                </w:r>
                <w:proofErr w:type="spellEnd"/>
                <w:r>
                  <w:rPr>
                    <w:lang w:val="sr-Latn-RS"/>
                  </w:rPr>
                  <w:t xml:space="preserve"> </w:t>
                </w:r>
                <w:proofErr w:type="spellStart"/>
                <w:r>
                  <w:rPr>
                    <w:lang w:val="sr-Latn-RS"/>
                  </w:rPr>
                  <w:t>Kollégium</w:t>
                </w:r>
                <w:proofErr w:type="spellEnd"/>
              </w:p>
            </w:tc>
            <w:tc>
              <w:tcPr>
                <w:tcW w:w="1822" w:type="pct"/>
                <w:vAlign w:val="center"/>
                <w:hideMark/>
              </w:tcPr>
              <w:p w:rsidR="00DC0FDA" w:rsidP="00274133" w:rsidRDefault="00DC0FDA" w14:paraId="65F9C3DC" w14:textId="77777777"/>
            </w:tc>
          </w:tr>
        </w:tbl>
        <w:p w:rsidRPr="0079678D" w:rsidR="00DC0FDA" w:rsidP="00F02E15" w:rsidRDefault="00DC0FDA" w14:paraId="5023141B" w14:textId="77777777">
          <w:pPr>
            <w:pStyle w:val="lfej"/>
          </w:pPr>
        </w:p>
      </w:tc>
      <w:tc>
        <w:tcPr>
          <w:tcW w:w="1500" w:type="pct"/>
          <w:shd w:val="clear" w:color="auto" w:fill="auto"/>
          <w:vAlign w:val="center"/>
        </w:tcPr>
        <w:p w:rsidRPr="0079678D" w:rsidR="00DC0FDA" w:rsidP="00F02E15" w:rsidRDefault="00DC0FDA" w14:paraId="1F3B1409" w14:textId="77777777">
          <w:pPr>
            <w:pStyle w:val="llb"/>
            <w:jc w:val="right"/>
            <w:rPr>
              <w:noProof/>
            </w:rPr>
          </w:pPr>
        </w:p>
      </w:tc>
    </w:tr>
  </w:tbl>
  <w:p w:rsidRPr="004A4013" w:rsidR="00DC0FDA" w:rsidP="004A4013" w:rsidRDefault="00701D9A" w14:paraId="1A938202" w14:textId="77777777">
    <w:pPr>
      <w:pStyle w:val="lfej"/>
    </w:pPr>
    <w:r>
      <w:rPr>
        <w:noProof/>
        <w:lang w:bidi="ar-SA"/>
      </w:rPr>
      <w:drawing>
        <wp:anchor distT="0" distB="0" distL="114300" distR="114300" simplePos="0" relativeHeight="251657728" behindDoc="0" locked="0" layoutInCell="1" allowOverlap="0" wp14:anchorId="1B704BFD" wp14:editId="07777777">
          <wp:simplePos x="0" y="0"/>
          <wp:positionH relativeFrom="column">
            <wp:posOffset>5280660</wp:posOffset>
          </wp:positionH>
          <wp:positionV relativeFrom="line">
            <wp:posOffset>-549910</wp:posOffset>
          </wp:positionV>
          <wp:extent cx="609600" cy="609600"/>
          <wp:effectExtent l="0" t="0" r="0" b="0"/>
          <wp:wrapSquare wrapText="bothSides"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B057"/>
    <w:multiLevelType w:val="hybridMultilevel"/>
    <w:tmpl w:val="2724DE2A"/>
    <w:lvl w:ilvl="0" w:tplc="8A8E05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042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809F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FA2C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C235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F23C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67C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98EF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4E9E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BF4E5F"/>
    <w:multiLevelType w:val="hybridMultilevel"/>
    <w:tmpl w:val="9EFE27D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80B4A0D"/>
    <w:multiLevelType w:val="hybridMultilevel"/>
    <w:tmpl w:val="4BE8557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2641E0"/>
    <w:multiLevelType w:val="multilevel"/>
    <w:tmpl w:val="DB4A303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06A06"/>
    <w:multiLevelType w:val="hybridMultilevel"/>
    <w:tmpl w:val="5EEAD3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841BF"/>
    <w:multiLevelType w:val="hybridMultilevel"/>
    <w:tmpl w:val="14FEAA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C1A6300"/>
    <w:multiLevelType w:val="hybridMultilevel"/>
    <w:tmpl w:val="67D49A70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D66470D"/>
    <w:multiLevelType w:val="hybridMultilevel"/>
    <w:tmpl w:val="0A90B2CE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0EB32934"/>
    <w:multiLevelType w:val="hybridMultilevel"/>
    <w:tmpl w:val="E0A22F2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11FE7200"/>
    <w:multiLevelType w:val="multilevel"/>
    <w:tmpl w:val="900241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5C2EAE"/>
    <w:multiLevelType w:val="hybridMultilevel"/>
    <w:tmpl w:val="10DC10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06F0C28"/>
    <w:multiLevelType w:val="hybridMultilevel"/>
    <w:tmpl w:val="0F1C17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5E6331F"/>
    <w:multiLevelType w:val="hybridMultilevel"/>
    <w:tmpl w:val="C57476A2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9887B0E"/>
    <w:multiLevelType w:val="hybridMultilevel"/>
    <w:tmpl w:val="CB38D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60F07"/>
    <w:multiLevelType w:val="hybridMultilevel"/>
    <w:tmpl w:val="5A2EF5F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A775209"/>
    <w:multiLevelType w:val="hybridMultilevel"/>
    <w:tmpl w:val="EAD6B4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F963CF6"/>
    <w:multiLevelType w:val="hybridMultilevel"/>
    <w:tmpl w:val="EC0E7302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1CC1922"/>
    <w:multiLevelType w:val="hybridMultilevel"/>
    <w:tmpl w:val="D41E1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C003F"/>
    <w:multiLevelType w:val="hybridMultilevel"/>
    <w:tmpl w:val="5FA23D72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D106A7"/>
    <w:multiLevelType w:val="hybridMultilevel"/>
    <w:tmpl w:val="EFD8C2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0415151"/>
    <w:multiLevelType w:val="hybridMultilevel"/>
    <w:tmpl w:val="8ECA7A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08733D9"/>
    <w:multiLevelType w:val="hybridMultilevel"/>
    <w:tmpl w:val="96CEEE1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41D53CCE"/>
    <w:multiLevelType w:val="hybridMultilevel"/>
    <w:tmpl w:val="FB5EFAB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 w15:restartNumberingAfterBreak="0">
    <w:nsid w:val="44D72679"/>
    <w:multiLevelType w:val="hybridMultilevel"/>
    <w:tmpl w:val="C68A21C0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6D9324A"/>
    <w:multiLevelType w:val="hybridMultilevel"/>
    <w:tmpl w:val="E4E4ADA6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B7807BA"/>
    <w:multiLevelType w:val="hybridMultilevel"/>
    <w:tmpl w:val="1470630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 w15:restartNumberingAfterBreak="0">
    <w:nsid w:val="4CDB42B9"/>
    <w:multiLevelType w:val="hybridMultilevel"/>
    <w:tmpl w:val="FFF4BF8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4DBC61D2"/>
    <w:multiLevelType w:val="hybridMultilevel"/>
    <w:tmpl w:val="08A8825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03F569F"/>
    <w:multiLevelType w:val="hybridMultilevel"/>
    <w:tmpl w:val="D51E98F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0A4598F"/>
    <w:multiLevelType w:val="hybridMultilevel"/>
    <w:tmpl w:val="1B107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5A203D"/>
    <w:multiLevelType w:val="hybridMultilevel"/>
    <w:tmpl w:val="E5C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5963049"/>
    <w:multiLevelType w:val="hybridMultilevel"/>
    <w:tmpl w:val="19CCF3D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5A323C4"/>
    <w:multiLevelType w:val="hybridMultilevel"/>
    <w:tmpl w:val="AF3C00E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8015675"/>
    <w:multiLevelType w:val="hybridMultilevel"/>
    <w:tmpl w:val="2AF449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C032907"/>
    <w:multiLevelType w:val="hybridMultilevel"/>
    <w:tmpl w:val="F932B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3E3D15"/>
    <w:multiLevelType w:val="multilevel"/>
    <w:tmpl w:val="239C9DC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02B1968"/>
    <w:multiLevelType w:val="hybridMultilevel"/>
    <w:tmpl w:val="E22653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4654831"/>
    <w:multiLevelType w:val="hybridMultilevel"/>
    <w:tmpl w:val="9F2A84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7044934"/>
    <w:multiLevelType w:val="hybridMultilevel"/>
    <w:tmpl w:val="04186E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7CB11E5"/>
    <w:multiLevelType w:val="hybridMultilevel"/>
    <w:tmpl w:val="79C4F4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9DE46EA"/>
    <w:multiLevelType w:val="hybridMultilevel"/>
    <w:tmpl w:val="88EEBA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073010"/>
    <w:multiLevelType w:val="hybridMultilevel"/>
    <w:tmpl w:val="0742C01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E7A104D"/>
    <w:multiLevelType w:val="hybridMultilevel"/>
    <w:tmpl w:val="319A54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6F136A62"/>
    <w:multiLevelType w:val="hybridMultilevel"/>
    <w:tmpl w:val="026EB688"/>
    <w:lvl w:ilvl="0" w:tplc="040E000F">
      <w:start w:val="1"/>
      <w:numFmt w:val="decimal"/>
      <w:lvlText w:val="%1."/>
      <w:lvlJc w:val="left"/>
      <w:pPr>
        <w:ind w:left="786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F710F1F"/>
    <w:multiLevelType w:val="hybridMultilevel"/>
    <w:tmpl w:val="9300C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8D2EA0"/>
    <w:multiLevelType w:val="hybridMultilevel"/>
    <w:tmpl w:val="CBFE83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42D227B"/>
    <w:multiLevelType w:val="hybridMultilevel"/>
    <w:tmpl w:val="4AD67292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8F84410"/>
    <w:multiLevelType w:val="hybridMultilevel"/>
    <w:tmpl w:val="AAEA40DA"/>
    <w:lvl w:ilvl="0" w:tplc="6482486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06D5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7C79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420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7808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06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16B8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26FF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56CD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795B7278"/>
    <w:multiLevelType w:val="hybridMultilevel"/>
    <w:tmpl w:val="50DA123C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7EC77DDD"/>
    <w:multiLevelType w:val="hybridMultilevel"/>
    <w:tmpl w:val="99A4A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0"/>
  </w:num>
  <w:num w:numId="3">
    <w:abstractNumId w:val="3"/>
  </w:num>
  <w:num w:numId="4">
    <w:abstractNumId w:val="29"/>
  </w:num>
  <w:num w:numId="5">
    <w:abstractNumId w:val="40"/>
  </w:num>
  <w:num w:numId="6">
    <w:abstractNumId w:val="23"/>
  </w:num>
  <w:num w:numId="7">
    <w:abstractNumId w:val="24"/>
  </w:num>
  <w:num w:numId="8">
    <w:abstractNumId w:val="16"/>
  </w:num>
  <w:num w:numId="9">
    <w:abstractNumId w:val="18"/>
  </w:num>
  <w:num w:numId="10">
    <w:abstractNumId w:val="31"/>
  </w:num>
  <w:num w:numId="11">
    <w:abstractNumId w:val="20"/>
  </w:num>
  <w:num w:numId="12">
    <w:abstractNumId w:val="38"/>
  </w:num>
  <w:num w:numId="13">
    <w:abstractNumId w:val="36"/>
  </w:num>
  <w:num w:numId="14">
    <w:abstractNumId w:val="7"/>
  </w:num>
  <w:num w:numId="15">
    <w:abstractNumId w:val="45"/>
  </w:num>
  <w:num w:numId="16">
    <w:abstractNumId w:val="37"/>
  </w:num>
  <w:num w:numId="17">
    <w:abstractNumId w:val="33"/>
  </w:num>
  <w:num w:numId="18">
    <w:abstractNumId w:val="32"/>
  </w:num>
  <w:num w:numId="19">
    <w:abstractNumId w:val="30"/>
  </w:num>
  <w:num w:numId="20">
    <w:abstractNumId w:val="10"/>
  </w:num>
  <w:num w:numId="21">
    <w:abstractNumId w:val="4"/>
  </w:num>
  <w:num w:numId="22">
    <w:abstractNumId w:val="17"/>
  </w:num>
  <w:num w:numId="23">
    <w:abstractNumId w:val="44"/>
  </w:num>
  <w:num w:numId="24">
    <w:abstractNumId w:val="13"/>
  </w:num>
  <w:num w:numId="25">
    <w:abstractNumId w:val="34"/>
  </w:num>
  <w:num w:numId="26">
    <w:abstractNumId w:val="49"/>
  </w:num>
  <w:num w:numId="27">
    <w:abstractNumId w:val="19"/>
  </w:num>
  <w:num w:numId="28">
    <w:abstractNumId w:val="26"/>
  </w:num>
  <w:num w:numId="29">
    <w:abstractNumId w:val="21"/>
  </w:num>
  <w:num w:numId="30">
    <w:abstractNumId w:val="8"/>
  </w:num>
  <w:num w:numId="31">
    <w:abstractNumId w:val="9"/>
  </w:num>
  <w:num w:numId="32">
    <w:abstractNumId w:val="15"/>
  </w:num>
  <w:num w:numId="33">
    <w:abstractNumId w:val="27"/>
  </w:num>
  <w:num w:numId="34">
    <w:abstractNumId w:val="39"/>
  </w:num>
  <w:num w:numId="35">
    <w:abstractNumId w:val="28"/>
  </w:num>
  <w:num w:numId="36">
    <w:abstractNumId w:val="25"/>
  </w:num>
  <w:num w:numId="37">
    <w:abstractNumId w:val="42"/>
  </w:num>
  <w:num w:numId="38">
    <w:abstractNumId w:val="22"/>
  </w:num>
  <w:num w:numId="39">
    <w:abstractNumId w:val="5"/>
  </w:num>
  <w:num w:numId="40">
    <w:abstractNumId w:val="11"/>
  </w:num>
  <w:num w:numId="41">
    <w:abstractNumId w:val="2"/>
  </w:num>
  <w:num w:numId="42">
    <w:abstractNumId w:val="48"/>
  </w:num>
  <w:num w:numId="43">
    <w:abstractNumId w:val="1"/>
  </w:num>
  <w:num w:numId="44">
    <w:abstractNumId w:val="41"/>
  </w:num>
  <w:num w:numId="45">
    <w:abstractNumId w:val="35"/>
  </w:num>
  <w:num w:numId="46">
    <w:abstractNumId w:val="43"/>
  </w:num>
  <w:num w:numId="47">
    <w:abstractNumId w:val="6"/>
  </w:num>
  <w:num w:numId="48">
    <w:abstractNumId w:val="14"/>
  </w:num>
  <w:num w:numId="49">
    <w:abstractNumId w:val="46"/>
  </w:num>
  <w:num w:numId="50">
    <w:abstractNumId w:val="1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Szabó Beatrix">
    <w15:presenceInfo w15:providerId="AD" w15:userId="S-1-5-21-4155495972-2162802988-2073615583-1390"/>
  </w15:person>
  <w15:person w15:author="Tokodi Denisz">
    <w15:presenceInfo w15:providerId="AD" w15:userId="S::tokodi.denisz2019@edu.tjmorahalom.hu::6faf4520-1679-4658-9180-4b0bcf883f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lang="hu-HU" w:vendorID="64" w:dllVersion="4096" w:nlCheck="1" w:checkStyle="0" w:appName="MSWord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autoHyphenation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035"/>
    <w:rsid w:val="0000093C"/>
    <w:rsid w:val="000017EB"/>
    <w:rsid w:val="00013F9A"/>
    <w:rsid w:val="00014936"/>
    <w:rsid w:val="000218FE"/>
    <w:rsid w:val="00023077"/>
    <w:rsid w:val="00024E2D"/>
    <w:rsid w:val="0005166F"/>
    <w:rsid w:val="00053E13"/>
    <w:rsid w:val="0005625A"/>
    <w:rsid w:val="00057FBA"/>
    <w:rsid w:val="00060165"/>
    <w:rsid w:val="000617C1"/>
    <w:rsid w:val="000625A1"/>
    <w:rsid w:val="000636E1"/>
    <w:rsid w:val="00064648"/>
    <w:rsid w:val="000675D4"/>
    <w:rsid w:val="00075E82"/>
    <w:rsid w:val="00081AAD"/>
    <w:rsid w:val="000822B3"/>
    <w:rsid w:val="00086359"/>
    <w:rsid w:val="000A3DD5"/>
    <w:rsid w:val="000B0715"/>
    <w:rsid w:val="000C143E"/>
    <w:rsid w:val="000E5C7F"/>
    <w:rsid w:val="000E5D92"/>
    <w:rsid w:val="000E7D66"/>
    <w:rsid w:val="000F630A"/>
    <w:rsid w:val="00100639"/>
    <w:rsid w:val="001036B8"/>
    <w:rsid w:val="00113147"/>
    <w:rsid w:val="00142A38"/>
    <w:rsid w:val="001546DC"/>
    <w:rsid w:val="00175283"/>
    <w:rsid w:val="00175EFE"/>
    <w:rsid w:val="001834C3"/>
    <w:rsid w:val="00185473"/>
    <w:rsid w:val="00195713"/>
    <w:rsid w:val="00196209"/>
    <w:rsid w:val="0019652A"/>
    <w:rsid w:val="001B0DF2"/>
    <w:rsid w:val="001B1658"/>
    <w:rsid w:val="001C0B9F"/>
    <w:rsid w:val="001C22AB"/>
    <w:rsid w:val="001C6720"/>
    <w:rsid w:val="001C7F27"/>
    <w:rsid w:val="001D679B"/>
    <w:rsid w:val="001E5E9F"/>
    <w:rsid w:val="001F4ED8"/>
    <w:rsid w:val="0020369B"/>
    <w:rsid w:val="00204E56"/>
    <w:rsid w:val="00206DA0"/>
    <w:rsid w:val="00213970"/>
    <w:rsid w:val="002155CA"/>
    <w:rsid w:val="00215997"/>
    <w:rsid w:val="0022002F"/>
    <w:rsid w:val="002231B9"/>
    <w:rsid w:val="00223FBA"/>
    <w:rsid w:val="0023219E"/>
    <w:rsid w:val="00236F6A"/>
    <w:rsid w:val="00250C38"/>
    <w:rsid w:val="00252E38"/>
    <w:rsid w:val="00260938"/>
    <w:rsid w:val="0026518B"/>
    <w:rsid w:val="0027139D"/>
    <w:rsid w:val="00274133"/>
    <w:rsid w:val="002744B1"/>
    <w:rsid w:val="00277317"/>
    <w:rsid w:val="00281529"/>
    <w:rsid w:val="0028629C"/>
    <w:rsid w:val="00290888"/>
    <w:rsid w:val="00295590"/>
    <w:rsid w:val="002B592D"/>
    <w:rsid w:val="002C1BF9"/>
    <w:rsid w:val="002C4293"/>
    <w:rsid w:val="002D7288"/>
    <w:rsid w:val="002E24B8"/>
    <w:rsid w:val="002E2F79"/>
    <w:rsid w:val="002E716E"/>
    <w:rsid w:val="002F26C5"/>
    <w:rsid w:val="002F5015"/>
    <w:rsid w:val="003208D2"/>
    <w:rsid w:val="00321D32"/>
    <w:rsid w:val="00327B5F"/>
    <w:rsid w:val="00332C1C"/>
    <w:rsid w:val="003404C0"/>
    <w:rsid w:val="00342061"/>
    <w:rsid w:val="00351B79"/>
    <w:rsid w:val="003522B8"/>
    <w:rsid w:val="003560A2"/>
    <w:rsid w:val="003612FA"/>
    <w:rsid w:val="003613A0"/>
    <w:rsid w:val="00366053"/>
    <w:rsid w:val="003667D3"/>
    <w:rsid w:val="00370395"/>
    <w:rsid w:val="003715C4"/>
    <w:rsid w:val="00374209"/>
    <w:rsid w:val="003743A2"/>
    <w:rsid w:val="003800CE"/>
    <w:rsid w:val="00380160"/>
    <w:rsid w:val="00381E79"/>
    <w:rsid w:val="00386D1A"/>
    <w:rsid w:val="0038718E"/>
    <w:rsid w:val="00387BD0"/>
    <w:rsid w:val="003935EB"/>
    <w:rsid w:val="003948DC"/>
    <w:rsid w:val="00395B6B"/>
    <w:rsid w:val="003A5470"/>
    <w:rsid w:val="003C0B43"/>
    <w:rsid w:val="003C6761"/>
    <w:rsid w:val="003C6A4F"/>
    <w:rsid w:val="003C6F68"/>
    <w:rsid w:val="003D0A65"/>
    <w:rsid w:val="003D4B78"/>
    <w:rsid w:val="003E367D"/>
    <w:rsid w:val="003F0C3C"/>
    <w:rsid w:val="00404E4C"/>
    <w:rsid w:val="00410112"/>
    <w:rsid w:val="0041497D"/>
    <w:rsid w:val="00425D6E"/>
    <w:rsid w:val="004367CD"/>
    <w:rsid w:val="00447E4F"/>
    <w:rsid w:val="00453113"/>
    <w:rsid w:val="004540FA"/>
    <w:rsid w:val="004624B3"/>
    <w:rsid w:val="0046732E"/>
    <w:rsid w:val="00471B06"/>
    <w:rsid w:val="0047636D"/>
    <w:rsid w:val="004771D0"/>
    <w:rsid w:val="0048320A"/>
    <w:rsid w:val="004A05D2"/>
    <w:rsid w:val="004A2B9A"/>
    <w:rsid w:val="004A4013"/>
    <w:rsid w:val="004A6FC0"/>
    <w:rsid w:val="004B150B"/>
    <w:rsid w:val="004B571C"/>
    <w:rsid w:val="004D1668"/>
    <w:rsid w:val="004D7BF4"/>
    <w:rsid w:val="004E02CB"/>
    <w:rsid w:val="004E789F"/>
    <w:rsid w:val="004F0DB4"/>
    <w:rsid w:val="004F30A4"/>
    <w:rsid w:val="004F7318"/>
    <w:rsid w:val="00511BA8"/>
    <w:rsid w:val="00514FE2"/>
    <w:rsid w:val="00517F3D"/>
    <w:rsid w:val="0052355F"/>
    <w:rsid w:val="00525390"/>
    <w:rsid w:val="00543DD7"/>
    <w:rsid w:val="00555B3B"/>
    <w:rsid w:val="005658F4"/>
    <w:rsid w:val="005734F7"/>
    <w:rsid w:val="005763EC"/>
    <w:rsid w:val="00580B5C"/>
    <w:rsid w:val="00586813"/>
    <w:rsid w:val="0058702E"/>
    <w:rsid w:val="005921B5"/>
    <w:rsid w:val="0059737B"/>
    <w:rsid w:val="005A639D"/>
    <w:rsid w:val="005B27AE"/>
    <w:rsid w:val="005B5132"/>
    <w:rsid w:val="005C3C4D"/>
    <w:rsid w:val="005E146C"/>
    <w:rsid w:val="005E5463"/>
    <w:rsid w:val="005F2860"/>
    <w:rsid w:val="005F318E"/>
    <w:rsid w:val="005F796B"/>
    <w:rsid w:val="005F7D6B"/>
    <w:rsid w:val="00601EDE"/>
    <w:rsid w:val="0060429C"/>
    <w:rsid w:val="00616D10"/>
    <w:rsid w:val="00623E60"/>
    <w:rsid w:val="00624731"/>
    <w:rsid w:val="0063208F"/>
    <w:rsid w:val="00637AC8"/>
    <w:rsid w:val="00650627"/>
    <w:rsid w:val="006532DB"/>
    <w:rsid w:val="00654F4D"/>
    <w:rsid w:val="00665C5D"/>
    <w:rsid w:val="00665F8B"/>
    <w:rsid w:val="00667B91"/>
    <w:rsid w:val="0067011D"/>
    <w:rsid w:val="00672DF0"/>
    <w:rsid w:val="00692754"/>
    <w:rsid w:val="006A4CAC"/>
    <w:rsid w:val="006C1DDB"/>
    <w:rsid w:val="006C772C"/>
    <w:rsid w:val="006D1CB9"/>
    <w:rsid w:val="006D7C23"/>
    <w:rsid w:val="006E1B16"/>
    <w:rsid w:val="006E3911"/>
    <w:rsid w:val="006E5378"/>
    <w:rsid w:val="006E5ED7"/>
    <w:rsid w:val="006F2F18"/>
    <w:rsid w:val="006F3D56"/>
    <w:rsid w:val="00701961"/>
    <w:rsid w:val="00701D9A"/>
    <w:rsid w:val="007060C2"/>
    <w:rsid w:val="00715331"/>
    <w:rsid w:val="007232F9"/>
    <w:rsid w:val="0072692C"/>
    <w:rsid w:val="007323A9"/>
    <w:rsid w:val="0073385B"/>
    <w:rsid w:val="007369AF"/>
    <w:rsid w:val="007539CB"/>
    <w:rsid w:val="0075514B"/>
    <w:rsid w:val="00755D28"/>
    <w:rsid w:val="00757FD7"/>
    <w:rsid w:val="00760D60"/>
    <w:rsid w:val="007707BA"/>
    <w:rsid w:val="00771308"/>
    <w:rsid w:val="00774510"/>
    <w:rsid w:val="00777DD7"/>
    <w:rsid w:val="00780369"/>
    <w:rsid w:val="00792AE9"/>
    <w:rsid w:val="0079678D"/>
    <w:rsid w:val="00797795"/>
    <w:rsid w:val="007A3046"/>
    <w:rsid w:val="007A591C"/>
    <w:rsid w:val="007B6207"/>
    <w:rsid w:val="007B7606"/>
    <w:rsid w:val="007C05D6"/>
    <w:rsid w:val="007D51A6"/>
    <w:rsid w:val="007D6E6A"/>
    <w:rsid w:val="007D7B4C"/>
    <w:rsid w:val="007E5406"/>
    <w:rsid w:val="007F0EF4"/>
    <w:rsid w:val="00804F43"/>
    <w:rsid w:val="008055AA"/>
    <w:rsid w:val="0081031F"/>
    <w:rsid w:val="00811C09"/>
    <w:rsid w:val="00813DE3"/>
    <w:rsid w:val="00816CE2"/>
    <w:rsid w:val="00816D4F"/>
    <w:rsid w:val="0081CFFC"/>
    <w:rsid w:val="008220B4"/>
    <w:rsid w:val="00826499"/>
    <w:rsid w:val="00832BEF"/>
    <w:rsid w:val="008357A1"/>
    <w:rsid w:val="008613FD"/>
    <w:rsid w:val="00883F10"/>
    <w:rsid w:val="00896C42"/>
    <w:rsid w:val="00897C9D"/>
    <w:rsid w:val="008A20E7"/>
    <w:rsid w:val="008A2B7B"/>
    <w:rsid w:val="008A300F"/>
    <w:rsid w:val="008A6401"/>
    <w:rsid w:val="008B09BB"/>
    <w:rsid w:val="008D4067"/>
    <w:rsid w:val="008D664D"/>
    <w:rsid w:val="008D78CE"/>
    <w:rsid w:val="008E689C"/>
    <w:rsid w:val="00903BE3"/>
    <w:rsid w:val="00932019"/>
    <w:rsid w:val="009363CD"/>
    <w:rsid w:val="0093709D"/>
    <w:rsid w:val="009508AE"/>
    <w:rsid w:val="00954528"/>
    <w:rsid w:val="00955AD4"/>
    <w:rsid w:val="00956901"/>
    <w:rsid w:val="009626DD"/>
    <w:rsid w:val="0096536D"/>
    <w:rsid w:val="009807F3"/>
    <w:rsid w:val="00990180"/>
    <w:rsid w:val="009A0245"/>
    <w:rsid w:val="009A4486"/>
    <w:rsid w:val="009B1C3F"/>
    <w:rsid w:val="009C68A1"/>
    <w:rsid w:val="009C7B68"/>
    <w:rsid w:val="009D3527"/>
    <w:rsid w:val="009E0DA7"/>
    <w:rsid w:val="009E3CD2"/>
    <w:rsid w:val="009E6DD3"/>
    <w:rsid w:val="009F4438"/>
    <w:rsid w:val="009F5B1B"/>
    <w:rsid w:val="00A058D7"/>
    <w:rsid w:val="00A07CA0"/>
    <w:rsid w:val="00A110A3"/>
    <w:rsid w:val="00A3270F"/>
    <w:rsid w:val="00A37757"/>
    <w:rsid w:val="00A44D9A"/>
    <w:rsid w:val="00A53C4E"/>
    <w:rsid w:val="00A54767"/>
    <w:rsid w:val="00A5646B"/>
    <w:rsid w:val="00A61B16"/>
    <w:rsid w:val="00A65B54"/>
    <w:rsid w:val="00A708A8"/>
    <w:rsid w:val="00A724CA"/>
    <w:rsid w:val="00A72DC8"/>
    <w:rsid w:val="00A76144"/>
    <w:rsid w:val="00A763D3"/>
    <w:rsid w:val="00A7722F"/>
    <w:rsid w:val="00A85180"/>
    <w:rsid w:val="00A952CC"/>
    <w:rsid w:val="00AA24F1"/>
    <w:rsid w:val="00AA363F"/>
    <w:rsid w:val="00AA61F2"/>
    <w:rsid w:val="00AB39E4"/>
    <w:rsid w:val="00AB690F"/>
    <w:rsid w:val="00AC4B12"/>
    <w:rsid w:val="00AC7B38"/>
    <w:rsid w:val="00AD4FE3"/>
    <w:rsid w:val="00AE105B"/>
    <w:rsid w:val="00AE509F"/>
    <w:rsid w:val="00AF372B"/>
    <w:rsid w:val="00AF7D26"/>
    <w:rsid w:val="00B00035"/>
    <w:rsid w:val="00B04201"/>
    <w:rsid w:val="00B04277"/>
    <w:rsid w:val="00B122DB"/>
    <w:rsid w:val="00B125A1"/>
    <w:rsid w:val="00B15C55"/>
    <w:rsid w:val="00B41D54"/>
    <w:rsid w:val="00B4242C"/>
    <w:rsid w:val="00B429CF"/>
    <w:rsid w:val="00B51E76"/>
    <w:rsid w:val="00B52294"/>
    <w:rsid w:val="00B535D8"/>
    <w:rsid w:val="00B57411"/>
    <w:rsid w:val="00B57E6C"/>
    <w:rsid w:val="00B7610D"/>
    <w:rsid w:val="00B82267"/>
    <w:rsid w:val="00B83606"/>
    <w:rsid w:val="00B85883"/>
    <w:rsid w:val="00B93D86"/>
    <w:rsid w:val="00B9585F"/>
    <w:rsid w:val="00BA1205"/>
    <w:rsid w:val="00BA24A8"/>
    <w:rsid w:val="00BA5224"/>
    <w:rsid w:val="00BB2768"/>
    <w:rsid w:val="00BD1F62"/>
    <w:rsid w:val="00BD2A34"/>
    <w:rsid w:val="00BD5FE3"/>
    <w:rsid w:val="00BD6488"/>
    <w:rsid w:val="00BE0880"/>
    <w:rsid w:val="00C10596"/>
    <w:rsid w:val="00C2133F"/>
    <w:rsid w:val="00C22D3C"/>
    <w:rsid w:val="00C25B20"/>
    <w:rsid w:val="00C341CA"/>
    <w:rsid w:val="00C356EE"/>
    <w:rsid w:val="00C37E12"/>
    <w:rsid w:val="00C413C3"/>
    <w:rsid w:val="00C54E98"/>
    <w:rsid w:val="00C57AE7"/>
    <w:rsid w:val="00C650E8"/>
    <w:rsid w:val="00C745F6"/>
    <w:rsid w:val="00C83A95"/>
    <w:rsid w:val="00C913E4"/>
    <w:rsid w:val="00C92560"/>
    <w:rsid w:val="00CA7142"/>
    <w:rsid w:val="00CA7167"/>
    <w:rsid w:val="00CC1687"/>
    <w:rsid w:val="00CC3462"/>
    <w:rsid w:val="00CD3B88"/>
    <w:rsid w:val="00CD6747"/>
    <w:rsid w:val="00CE61ED"/>
    <w:rsid w:val="00CF0617"/>
    <w:rsid w:val="00CF337E"/>
    <w:rsid w:val="00CF58F8"/>
    <w:rsid w:val="00D05A2B"/>
    <w:rsid w:val="00D0732A"/>
    <w:rsid w:val="00D1189F"/>
    <w:rsid w:val="00D22765"/>
    <w:rsid w:val="00D3361D"/>
    <w:rsid w:val="00D37309"/>
    <w:rsid w:val="00D563A6"/>
    <w:rsid w:val="00D66384"/>
    <w:rsid w:val="00D80567"/>
    <w:rsid w:val="00D876AD"/>
    <w:rsid w:val="00D90F82"/>
    <w:rsid w:val="00D94739"/>
    <w:rsid w:val="00D953B5"/>
    <w:rsid w:val="00D96D57"/>
    <w:rsid w:val="00DA7879"/>
    <w:rsid w:val="00DB633E"/>
    <w:rsid w:val="00DC0FDA"/>
    <w:rsid w:val="00DC20C5"/>
    <w:rsid w:val="00DC26E5"/>
    <w:rsid w:val="00DC6E37"/>
    <w:rsid w:val="00DC7B8B"/>
    <w:rsid w:val="00DE1559"/>
    <w:rsid w:val="00DF4DFB"/>
    <w:rsid w:val="00DF5A43"/>
    <w:rsid w:val="00E0193D"/>
    <w:rsid w:val="00E01E2A"/>
    <w:rsid w:val="00E04B8E"/>
    <w:rsid w:val="00E16EB3"/>
    <w:rsid w:val="00E16F14"/>
    <w:rsid w:val="00E170A6"/>
    <w:rsid w:val="00E2480E"/>
    <w:rsid w:val="00E26469"/>
    <w:rsid w:val="00E30532"/>
    <w:rsid w:val="00E4141E"/>
    <w:rsid w:val="00E42D59"/>
    <w:rsid w:val="00E46BA6"/>
    <w:rsid w:val="00E46BFF"/>
    <w:rsid w:val="00E55AAF"/>
    <w:rsid w:val="00E56548"/>
    <w:rsid w:val="00E57C92"/>
    <w:rsid w:val="00E6151E"/>
    <w:rsid w:val="00E635C7"/>
    <w:rsid w:val="00E703B1"/>
    <w:rsid w:val="00E70BE4"/>
    <w:rsid w:val="00E76D7E"/>
    <w:rsid w:val="00E83D9D"/>
    <w:rsid w:val="00E8738B"/>
    <w:rsid w:val="00EA05E2"/>
    <w:rsid w:val="00EC098F"/>
    <w:rsid w:val="00ED2F25"/>
    <w:rsid w:val="00ED6097"/>
    <w:rsid w:val="00EE60D2"/>
    <w:rsid w:val="00EE7EF9"/>
    <w:rsid w:val="00EF192B"/>
    <w:rsid w:val="00EF7D49"/>
    <w:rsid w:val="00F01DE1"/>
    <w:rsid w:val="00F027C4"/>
    <w:rsid w:val="00F02E15"/>
    <w:rsid w:val="00F04335"/>
    <w:rsid w:val="00F22000"/>
    <w:rsid w:val="00F2564D"/>
    <w:rsid w:val="00F26D28"/>
    <w:rsid w:val="00F32F7C"/>
    <w:rsid w:val="00F40763"/>
    <w:rsid w:val="00F42D6D"/>
    <w:rsid w:val="00F5156C"/>
    <w:rsid w:val="00F618C1"/>
    <w:rsid w:val="00F649D6"/>
    <w:rsid w:val="00F90558"/>
    <w:rsid w:val="00F93E31"/>
    <w:rsid w:val="00FA1933"/>
    <w:rsid w:val="00FA3DC3"/>
    <w:rsid w:val="00FA4B93"/>
    <w:rsid w:val="00FB50A4"/>
    <w:rsid w:val="00FB720E"/>
    <w:rsid w:val="00FC070D"/>
    <w:rsid w:val="00FC18E7"/>
    <w:rsid w:val="00FC2B3F"/>
    <w:rsid w:val="00FC66A1"/>
    <w:rsid w:val="00FC6DAF"/>
    <w:rsid w:val="00FF0EC1"/>
    <w:rsid w:val="00FF57D7"/>
    <w:rsid w:val="014779B8"/>
    <w:rsid w:val="01AC6562"/>
    <w:rsid w:val="022D5DB2"/>
    <w:rsid w:val="025D4FA7"/>
    <w:rsid w:val="02F43AC2"/>
    <w:rsid w:val="032B0C0A"/>
    <w:rsid w:val="033C3900"/>
    <w:rsid w:val="033E24E2"/>
    <w:rsid w:val="03608709"/>
    <w:rsid w:val="03E9629D"/>
    <w:rsid w:val="04D17140"/>
    <w:rsid w:val="04F6FE42"/>
    <w:rsid w:val="05B09E42"/>
    <w:rsid w:val="069C9052"/>
    <w:rsid w:val="06EFC3FF"/>
    <w:rsid w:val="078D44AA"/>
    <w:rsid w:val="07D91DEA"/>
    <w:rsid w:val="07FF9B7E"/>
    <w:rsid w:val="08094374"/>
    <w:rsid w:val="0857BFB2"/>
    <w:rsid w:val="0999B33D"/>
    <w:rsid w:val="09FA4E1D"/>
    <w:rsid w:val="0A0F89E5"/>
    <w:rsid w:val="0AD4F928"/>
    <w:rsid w:val="0B2D7E07"/>
    <w:rsid w:val="0B40B2C4"/>
    <w:rsid w:val="0B6829A5"/>
    <w:rsid w:val="0BDFBC1B"/>
    <w:rsid w:val="0CD3FF22"/>
    <w:rsid w:val="0D814EF3"/>
    <w:rsid w:val="0EA6DA9A"/>
    <w:rsid w:val="0EE90B65"/>
    <w:rsid w:val="0FEFCC64"/>
    <w:rsid w:val="1001212F"/>
    <w:rsid w:val="107467AA"/>
    <w:rsid w:val="107B58AA"/>
    <w:rsid w:val="10965832"/>
    <w:rsid w:val="10C0EC47"/>
    <w:rsid w:val="10CCA2DE"/>
    <w:rsid w:val="1147D4C6"/>
    <w:rsid w:val="11B4EC76"/>
    <w:rsid w:val="11EB5FCE"/>
    <w:rsid w:val="125FE359"/>
    <w:rsid w:val="1265954B"/>
    <w:rsid w:val="1269F540"/>
    <w:rsid w:val="12CE9D65"/>
    <w:rsid w:val="13398F3F"/>
    <w:rsid w:val="134C8DCF"/>
    <w:rsid w:val="13D0BFF1"/>
    <w:rsid w:val="13D3CE00"/>
    <w:rsid w:val="1468E8DF"/>
    <w:rsid w:val="146A6DC6"/>
    <w:rsid w:val="1472A0D6"/>
    <w:rsid w:val="14863BB8"/>
    <w:rsid w:val="14F3495A"/>
    <w:rsid w:val="1539B861"/>
    <w:rsid w:val="16137257"/>
    <w:rsid w:val="16D64B90"/>
    <w:rsid w:val="176005F6"/>
    <w:rsid w:val="17E1F179"/>
    <w:rsid w:val="1811C1BF"/>
    <w:rsid w:val="18305788"/>
    <w:rsid w:val="19724600"/>
    <w:rsid w:val="1A5FE708"/>
    <w:rsid w:val="1A768926"/>
    <w:rsid w:val="1A8FF9BB"/>
    <w:rsid w:val="1AAEC920"/>
    <w:rsid w:val="1B793CC2"/>
    <w:rsid w:val="1BF95D75"/>
    <w:rsid w:val="1CF42A9C"/>
    <w:rsid w:val="1D7E4A60"/>
    <w:rsid w:val="1E2D51B8"/>
    <w:rsid w:val="1E3502E1"/>
    <w:rsid w:val="1E511164"/>
    <w:rsid w:val="1F3CF21F"/>
    <w:rsid w:val="1F74FE86"/>
    <w:rsid w:val="1FED6CC7"/>
    <w:rsid w:val="206DA217"/>
    <w:rsid w:val="20AFC2AE"/>
    <w:rsid w:val="20B89645"/>
    <w:rsid w:val="210F76E7"/>
    <w:rsid w:val="212234DC"/>
    <w:rsid w:val="2132F34C"/>
    <w:rsid w:val="2149FAD6"/>
    <w:rsid w:val="2199BA8A"/>
    <w:rsid w:val="222819F8"/>
    <w:rsid w:val="224553C8"/>
    <w:rsid w:val="22F21804"/>
    <w:rsid w:val="2322E5D1"/>
    <w:rsid w:val="23248287"/>
    <w:rsid w:val="23950E35"/>
    <w:rsid w:val="23C3972E"/>
    <w:rsid w:val="241DEF14"/>
    <w:rsid w:val="24458E4C"/>
    <w:rsid w:val="24789475"/>
    <w:rsid w:val="24CCBF65"/>
    <w:rsid w:val="25686056"/>
    <w:rsid w:val="256C99CE"/>
    <w:rsid w:val="26006842"/>
    <w:rsid w:val="260CF0FC"/>
    <w:rsid w:val="265C63D8"/>
    <w:rsid w:val="26AB11AD"/>
    <w:rsid w:val="26D424B1"/>
    <w:rsid w:val="27265B96"/>
    <w:rsid w:val="27FBC87B"/>
    <w:rsid w:val="281EF8E6"/>
    <w:rsid w:val="28803BD3"/>
    <w:rsid w:val="28DC892F"/>
    <w:rsid w:val="29411A0E"/>
    <w:rsid w:val="29B2E0A3"/>
    <w:rsid w:val="29B7B712"/>
    <w:rsid w:val="2A5BCC31"/>
    <w:rsid w:val="2BC254E4"/>
    <w:rsid w:val="2C063B95"/>
    <w:rsid w:val="2D84E5AF"/>
    <w:rsid w:val="2E088998"/>
    <w:rsid w:val="2E67352E"/>
    <w:rsid w:val="2F287E70"/>
    <w:rsid w:val="2FEFE135"/>
    <w:rsid w:val="303428D2"/>
    <w:rsid w:val="30F29E01"/>
    <w:rsid w:val="3113BBF7"/>
    <w:rsid w:val="331C2038"/>
    <w:rsid w:val="339ED58D"/>
    <w:rsid w:val="33C09999"/>
    <w:rsid w:val="3409E6A6"/>
    <w:rsid w:val="3463185C"/>
    <w:rsid w:val="34F1FFF4"/>
    <w:rsid w:val="352D4169"/>
    <w:rsid w:val="35A37D30"/>
    <w:rsid w:val="36AA2678"/>
    <w:rsid w:val="36F3392E"/>
    <w:rsid w:val="37854F67"/>
    <w:rsid w:val="383C8BE7"/>
    <w:rsid w:val="387BF9E4"/>
    <w:rsid w:val="3A3087F8"/>
    <w:rsid w:val="3A86617F"/>
    <w:rsid w:val="3AB22BB0"/>
    <w:rsid w:val="3B4198D7"/>
    <w:rsid w:val="3B7AC281"/>
    <w:rsid w:val="3C720AE3"/>
    <w:rsid w:val="3CE6BD95"/>
    <w:rsid w:val="3DBC232D"/>
    <w:rsid w:val="3DE9D606"/>
    <w:rsid w:val="3E0B5B68"/>
    <w:rsid w:val="3E2ABCD6"/>
    <w:rsid w:val="3E5F968C"/>
    <w:rsid w:val="3EB8DE0A"/>
    <w:rsid w:val="3FC61418"/>
    <w:rsid w:val="3FD562D3"/>
    <w:rsid w:val="4046E805"/>
    <w:rsid w:val="407204AD"/>
    <w:rsid w:val="40E11F33"/>
    <w:rsid w:val="40F13D56"/>
    <w:rsid w:val="4144CBB1"/>
    <w:rsid w:val="41A2222D"/>
    <w:rsid w:val="41B1221A"/>
    <w:rsid w:val="433F1ADF"/>
    <w:rsid w:val="43A70679"/>
    <w:rsid w:val="43F390DF"/>
    <w:rsid w:val="44335752"/>
    <w:rsid w:val="4542D6DA"/>
    <w:rsid w:val="45905E77"/>
    <w:rsid w:val="459D80C5"/>
    <w:rsid w:val="45B52D53"/>
    <w:rsid w:val="45FBE42A"/>
    <w:rsid w:val="4617CA78"/>
    <w:rsid w:val="46B940DD"/>
    <w:rsid w:val="47258E44"/>
    <w:rsid w:val="47DE6295"/>
    <w:rsid w:val="47F9D80A"/>
    <w:rsid w:val="48A042C4"/>
    <w:rsid w:val="48C54453"/>
    <w:rsid w:val="48EE5A18"/>
    <w:rsid w:val="4922A54B"/>
    <w:rsid w:val="4977C9F1"/>
    <w:rsid w:val="49AED0C8"/>
    <w:rsid w:val="4A5388D7"/>
    <w:rsid w:val="4B4AA129"/>
    <w:rsid w:val="4BA0F763"/>
    <w:rsid w:val="4C71C3FB"/>
    <w:rsid w:val="4D7FB77C"/>
    <w:rsid w:val="4DD246F7"/>
    <w:rsid w:val="4E867B63"/>
    <w:rsid w:val="4EBA2150"/>
    <w:rsid w:val="4EF234FF"/>
    <w:rsid w:val="4FAAB3F6"/>
    <w:rsid w:val="50034D39"/>
    <w:rsid w:val="5046FAC6"/>
    <w:rsid w:val="508E0560"/>
    <w:rsid w:val="509C9781"/>
    <w:rsid w:val="50ABFDDD"/>
    <w:rsid w:val="512D0EB7"/>
    <w:rsid w:val="52D91D67"/>
    <w:rsid w:val="53487EDE"/>
    <w:rsid w:val="53AC7DC5"/>
    <w:rsid w:val="53CFC6C9"/>
    <w:rsid w:val="53E64DE0"/>
    <w:rsid w:val="54497601"/>
    <w:rsid w:val="552853F9"/>
    <w:rsid w:val="55A5032E"/>
    <w:rsid w:val="55E1065F"/>
    <w:rsid w:val="5679D99F"/>
    <w:rsid w:val="56F6DB63"/>
    <w:rsid w:val="56FEF20D"/>
    <w:rsid w:val="57912423"/>
    <w:rsid w:val="57DCCA57"/>
    <w:rsid w:val="587B0C9B"/>
    <w:rsid w:val="58CF4071"/>
    <w:rsid w:val="594A402E"/>
    <w:rsid w:val="59640827"/>
    <w:rsid w:val="59746474"/>
    <w:rsid w:val="5A109023"/>
    <w:rsid w:val="5A3AB7D6"/>
    <w:rsid w:val="5A9F8F28"/>
    <w:rsid w:val="5AB8B785"/>
    <w:rsid w:val="5ABA935A"/>
    <w:rsid w:val="5B4BD60E"/>
    <w:rsid w:val="5B7E9E6F"/>
    <w:rsid w:val="5BD14AC6"/>
    <w:rsid w:val="5C8A97C4"/>
    <w:rsid w:val="5CDF59CE"/>
    <w:rsid w:val="5DF05847"/>
    <w:rsid w:val="5E0DD8A2"/>
    <w:rsid w:val="5EE7743E"/>
    <w:rsid w:val="5F484CBD"/>
    <w:rsid w:val="5F740E5C"/>
    <w:rsid w:val="5F8C28A8"/>
    <w:rsid w:val="5FB94F7E"/>
    <w:rsid w:val="5FE26A1C"/>
    <w:rsid w:val="5FE5FE43"/>
    <w:rsid w:val="5FF5FE38"/>
    <w:rsid w:val="600DD989"/>
    <w:rsid w:val="60DB780A"/>
    <w:rsid w:val="60F3F127"/>
    <w:rsid w:val="610ED0AC"/>
    <w:rsid w:val="629E6D2D"/>
    <w:rsid w:val="62D0EB4B"/>
    <w:rsid w:val="636EC1C9"/>
    <w:rsid w:val="63DB4516"/>
    <w:rsid w:val="642B1C06"/>
    <w:rsid w:val="6465BD74"/>
    <w:rsid w:val="64A22502"/>
    <w:rsid w:val="65B49143"/>
    <w:rsid w:val="65DCFAE8"/>
    <w:rsid w:val="65FB6A2C"/>
    <w:rsid w:val="661AD189"/>
    <w:rsid w:val="664C3FD3"/>
    <w:rsid w:val="667F6605"/>
    <w:rsid w:val="66ADFC39"/>
    <w:rsid w:val="66D604C2"/>
    <w:rsid w:val="66FF3A7F"/>
    <w:rsid w:val="67DDEED3"/>
    <w:rsid w:val="680F7642"/>
    <w:rsid w:val="6869E79D"/>
    <w:rsid w:val="6955F8BC"/>
    <w:rsid w:val="698177DA"/>
    <w:rsid w:val="69CAF281"/>
    <w:rsid w:val="6ABA3219"/>
    <w:rsid w:val="6B223441"/>
    <w:rsid w:val="6BDE24FD"/>
    <w:rsid w:val="6D23C6D9"/>
    <w:rsid w:val="6D2C1DE9"/>
    <w:rsid w:val="6D324453"/>
    <w:rsid w:val="6D492A04"/>
    <w:rsid w:val="6D607FBE"/>
    <w:rsid w:val="6D71715B"/>
    <w:rsid w:val="6E5D46C8"/>
    <w:rsid w:val="6F7BEFE5"/>
    <w:rsid w:val="70987416"/>
    <w:rsid w:val="71AC64FE"/>
    <w:rsid w:val="724D6681"/>
    <w:rsid w:val="7287DAEF"/>
    <w:rsid w:val="72A65AF3"/>
    <w:rsid w:val="72C0C4D7"/>
    <w:rsid w:val="747B4C40"/>
    <w:rsid w:val="748B46A7"/>
    <w:rsid w:val="74D9B859"/>
    <w:rsid w:val="74FDFDB7"/>
    <w:rsid w:val="75496833"/>
    <w:rsid w:val="7615C8F8"/>
    <w:rsid w:val="7617934D"/>
    <w:rsid w:val="761C53B6"/>
    <w:rsid w:val="77276706"/>
    <w:rsid w:val="78EF70C7"/>
    <w:rsid w:val="7970839B"/>
    <w:rsid w:val="79821CBA"/>
    <w:rsid w:val="798344BD"/>
    <w:rsid w:val="7A09043B"/>
    <w:rsid w:val="7A3F5009"/>
    <w:rsid w:val="7A51B270"/>
    <w:rsid w:val="7A6A66DC"/>
    <w:rsid w:val="7A9074F3"/>
    <w:rsid w:val="7B24B210"/>
    <w:rsid w:val="7B8FACF2"/>
    <w:rsid w:val="7BCAC299"/>
    <w:rsid w:val="7C086BFF"/>
    <w:rsid w:val="7CC08271"/>
    <w:rsid w:val="7CF665B8"/>
    <w:rsid w:val="7D3E45A4"/>
    <w:rsid w:val="7D7A2118"/>
    <w:rsid w:val="7DC0D7E1"/>
    <w:rsid w:val="7E955AC5"/>
    <w:rsid w:val="7F0AE651"/>
    <w:rsid w:val="7F183067"/>
    <w:rsid w:val="7F902ACF"/>
    <w:rsid w:val="7F9A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3BF62C"/>
  <w15:chartTrackingRefBased/>
  <w15:docId w15:val="{23B37470-29E6-47A5-97B4-8D88CA0B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hAnsi="Calibri" w:eastAsia="Times New Roman" w:cs="Times New Roman"/>
        <w:lang w:val="hu-H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  <w:rsid w:val="00AB39E4"/>
    <w:pPr>
      <w:spacing w:after="200" w:line="276" w:lineRule="auto"/>
    </w:pPr>
    <w:rPr>
      <w:sz w:val="24"/>
      <w:szCs w:val="22"/>
      <w:lang w:eastAsia="en-US" w:bidi="en-US"/>
    </w:rPr>
  </w:style>
  <w:style w:type="paragraph" w:styleId="Cmsor1">
    <w:name w:val="heading 1"/>
    <w:basedOn w:val="Norml"/>
    <w:next w:val="Norml"/>
    <w:link w:val="Cmsor1Char"/>
    <w:uiPriority w:val="9"/>
    <w:qFormat/>
    <w:rsid w:val="00E170A6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qFormat/>
    <w:rsid w:val="00E170A6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qFormat/>
    <w:rsid w:val="00D37309"/>
    <w:pPr>
      <w:spacing w:before="320" w:after="120" w:line="271" w:lineRule="auto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uiPriority w:val="9"/>
    <w:qFormat/>
    <w:rsid w:val="00E170A6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qFormat/>
    <w:rsid w:val="00E170A6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Cmsor6">
    <w:name w:val="heading 6"/>
    <w:basedOn w:val="Norml"/>
    <w:next w:val="Norml"/>
    <w:link w:val="Cmsor6Char"/>
    <w:uiPriority w:val="9"/>
    <w:qFormat/>
    <w:rsid w:val="00E170A6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Cmsor7">
    <w:name w:val="heading 7"/>
    <w:basedOn w:val="Norml"/>
    <w:next w:val="Norml"/>
    <w:link w:val="Cmsor7Char"/>
    <w:uiPriority w:val="9"/>
    <w:qFormat/>
    <w:rsid w:val="00E170A6"/>
    <w:pPr>
      <w:spacing w:after="0"/>
      <w:outlineLvl w:val="6"/>
    </w:pPr>
    <w:rPr>
      <w:rFonts w:ascii="Cambria" w:hAnsi="Cambria"/>
      <w:i/>
      <w:iCs/>
    </w:rPr>
  </w:style>
  <w:style w:type="paragraph" w:styleId="Cmsor8">
    <w:name w:val="heading 8"/>
    <w:basedOn w:val="Norml"/>
    <w:next w:val="Norml"/>
    <w:link w:val="Cmsor8Char"/>
    <w:uiPriority w:val="9"/>
    <w:qFormat/>
    <w:rsid w:val="00E170A6"/>
    <w:pPr>
      <w:spacing w:after="0"/>
      <w:outlineLvl w:val="7"/>
    </w:pPr>
    <w:rPr>
      <w:rFonts w:ascii="Cambria" w:hAnsi="Cambria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qFormat/>
    <w:rsid w:val="00E170A6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Nincstrkz">
    <w:name w:val="No Spacing"/>
    <w:basedOn w:val="Norml"/>
    <w:link w:val="NincstrkzChar"/>
    <w:uiPriority w:val="1"/>
    <w:qFormat/>
    <w:rsid w:val="00E170A6"/>
    <w:pPr>
      <w:spacing w:after="0" w:line="240" w:lineRule="auto"/>
    </w:pPr>
  </w:style>
  <w:style w:type="character" w:styleId="NincstrkzChar" w:customStyle="1">
    <w:name w:val="Nincs térköz Char"/>
    <w:basedOn w:val="Bekezdsalapbettpusa"/>
    <w:link w:val="Nincstrkz"/>
    <w:uiPriority w:val="1"/>
    <w:rsid w:val="00F618C1"/>
  </w:style>
  <w:style w:type="paragraph" w:styleId="Buborkszveg">
    <w:name w:val="Balloon Text"/>
    <w:basedOn w:val="Norml"/>
    <w:link w:val="BuborkszvegChar"/>
    <w:uiPriority w:val="99"/>
    <w:semiHidden/>
    <w:unhideWhenUsed/>
    <w:rsid w:val="00F61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uborkszvegChar" w:customStyle="1">
    <w:name w:val="Buborékszöveg Char"/>
    <w:link w:val="Buborkszveg"/>
    <w:uiPriority w:val="99"/>
    <w:semiHidden/>
    <w:rsid w:val="00F618C1"/>
    <w:rPr>
      <w:rFonts w:ascii="Tahoma" w:hAnsi="Tahoma" w:cs="Tahoma"/>
      <w:sz w:val="16"/>
      <w:szCs w:val="16"/>
    </w:rPr>
  </w:style>
  <w:style w:type="character" w:styleId="Helyrzszveg">
    <w:name w:val="Placeholder Text"/>
    <w:uiPriority w:val="99"/>
    <w:semiHidden/>
    <w:rsid w:val="00F618C1"/>
    <w:rPr>
      <w:color w:val="808080"/>
    </w:rPr>
  </w:style>
  <w:style w:type="table" w:styleId="Rcsostblzat">
    <w:name w:val="Table Grid"/>
    <w:basedOn w:val="Normltblzat"/>
    <w:uiPriority w:val="59"/>
    <w:rsid w:val="00AE509F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lfej">
    <w:name w:val="header"/>
    <w:basedOn w:val="Norml"/>
    <w:link w:val="lfejChar"/>
    <w:uiPriority w:val="99"/>
    <w:unhideWhenUsed/>
    <w:rsid w:val="000218FE"/>
    <w:pPr>
      <w:tabs>
        <w:tab w:val="center" w:pos="4680"/>
        <w:tab w:val="right" w:pos="9360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0218FE"/>
  </w:style>
  <w:style w:type="paragraph" w:styleId="llb">
    <w:name w:val="footer"/>
    <w:basedOn w:val="Norml"/>
    <w:link w:val="llbChar"/>
    <w:uiPriority w:val="99"/>
    <w:unhideWhenUsed/>
    <w:rsid w:val="000218FE"/>
    <w:pPr>
      <w:tabs>
        <w:tab w:val="center" w:pos="4680"/>
        <w:tab w:val="right" w:pos="9360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0218FE"/>
  </w:style>
  <w:style w:type="character" w:styleId="Cmsor3Char" w:customStyle="1">
    <w:name w:val="Címsor 3 Char"/>
    <w:link w:val="Cmsor3"/>
    <w:uiPriority w:val="9"/>
    <w:rsid w:val="00D37309"/>
    <w:rPr>
      <w:rFonts w:ascii="Cambria" w:hAnsi="Cambria"/>
      <w:b/>
      <w:bCs/>
      <w:sz w:val="24"/>
      <w:szCs w:val="22"/>
      <w:lang w:eastAsia="en-US" w:bidi="en-US"/>
    </w:rPr>
  </w:style>
  <w:style w:type="paragraph" w:styleId="Cm">
    <w:name w:val="Title"/>
    <w:basedOn w:val="Norml"/>
    <w:next w:val="Norml"/>
    <w:link w:val="CmChar"/>
    <w:uiPriority w:val="10"/>
    <w:qFormat/>
    <w:rsid w:val="00E170A6"/>
    <w:pPr>
      <w:pBdr>
        <w:bottom w:val="single" w:color="auto" w:sz="4" w:space="1"/>
      </w:pBdr>
      <w:spacing w:line="240" w:lineRule="auto"/>
      <w:contextualSpacing/>
      <w:jc w:val="center"/>
    </w:pPr>
    <w:rPr>
      <w:rFonts w:ascii="Cambria" w:hAnsi="Cambria"/>
      <w:caps/>
      <w:spacing w:val="5"/>
      <w:sz w:val="52"/>
      <w:szCs w:val="52"/>
    </w:rPr>
  </w:style>
  <w:style w:type="character" w:styleId="CmChar" w:customStyle="1">
    <w:name w:val="Cím Char"/>
    <w:link w:val="Cm"/>
    <w:uiPriority w:val="10"/>
    <w:rsid w:val="00E170A6"/>
    <w:rPr>
      <w:rFonts w:ascii="Cambria" w:hAnsi="Cambria" w:eastAsia="Times New Roman" w:cs="Times New Roman"/>
      <w:caps/>
      <w:spacing w:val="5"/>
      <w:sz w:val="52"/>
      <w:szCs w:val="52"/>
    </w:rPr>
  </w:style>
  <w:style w:type="paragraph" w:styleId="NormalImeiPrezime" w:customStyle="1">
    <w:name w:val="Normal Ime i Prezime"/>
    <w:basedOn w:val="Norml"/>
    <w:next w:val="Norml"/>
    <w:qFormat/>
    <w:rsid w:val="00D80567"/>
    <w:pPr>
      <w:spacing w:after="0" w:line="240" w:lineRule="auto"/>
      <w:jc w:val="center"/>
    </w:pPr>
    <w:rPr>
      <w:caps/>
      <w:sz w:val="28"/>
    </w:rPr>
  </w:style>
  <w:style w:type="character" w:styleId="Cmsor1Char" w:customStyle="1">
    <w:name w:val="Címsor 1 Char"/>
    <w:link w:val="Cmsor1"/>
    <w:uiPriority w:val="9"/>
    <w:rsid w:val="00E170A6"/>
    <w:rPr>
      <w:rFonts w:ascii="Cambria" w:hAnsi="Cambria" w:eastAsia="Times New Roman" w:cs="Times New Roman"/>
      <w:b/>
      <w:bCs/>
      <w:sz w:val="28"/>
      <w:szCs w:val="28"/>
    </w:rPr>
  </w:style>
  <w:style w:type="character" w:styleId="Cmsor2Char" w:customStyle="1">
    <w:name w:val="Címsor 2 Char"/>
    <w:link w:val="Cmsor2"/>
    <w:uiPriority w:val="9"/>
    <w:rsid w:val="00E170A6"/>
    <w:rPr>
      <w:rFonts w:ascii="Cambria" w:hAnsi="Cambria" w:eastAsia="Times New Roman" w:cs="Times New Roman"/>
      <w:b/>
      <w:bCs/>
      <w:sz w:val="26"/>
      <w:szCs w:val="26"/>
    </w:rPr>
  </w:style>
  <w:style w:type="character" w:styleId="Cmsor4Char" w:customStyle="1">
    <w:name w:val="Címsor 4 Char"/>
    <w:link w:val="Cmsor4"/>
    <w:uiPriority w:val="9"/>
    <w:semiHidden/>
    <w:rsid w:val="00E170A6"/>
    <w:rPr>
      <w:rFonts w:ascii="Cambria" w:hAnsi="Cambria" w:eastAsia="Times New Roman" w:cs="Times New Roman"/>
      <w:b/>
      <w:bCs/>
      <w:i/>
      <w:iCs/>
    </w:rPr>
  </w:style>
  <w:style w:type="character" w:styleId="Cmsor5Char" w:customStyle="1">
    <w:name w:val="Címsor 5 Char"/>
    <w:link w:val="Cmsor5"/>
    <w:uiPriority w:val="9"/>
    <w:semiHidden/>
    <w:rsid w:val="00E170A6"/>
    <w:rPr>
      <w:rFonts w:ascii="Cambria" w:hAnsi="Cambria" w:eastAsia="Times New Roman" w:cs="Times New Roman"/>
      <w:b/>
      <w:bCs/>
      <w:color w:val="7F7F7F"/>
    </w:rPr>
  </w:style>
  <w:style w:type="character" w:styleId="Cmsor6Char" w:customStyle="1">
    <w:name w:val="Címsor 6 Char"/>
    <w:link w:val="Cmsor6"/>
    <w:uiPriority w:val="9"/>
    <w:semiHidden/>
    <w:rsid w:val="00E170A6"/>
    <w:rPr>
      <w:rFonts w:ascii="Cambria" w:hAnsi="Cambria" w:eastAsia="Times New Roman" w:cs="Times New Roman"/>
      <w:b/>
      <w:bCs/>
      <w:i/>
      <w:iCs/>
      <w:color w:val="7F7F7F"/>
    </w:rPr>
  </w:style>
  <w:style w:type="character" w:styleId="Cmsor7Char" w:customStyle="1">
    <w:name w:val="Címsor 7 Char"/>
    <w:link w:val="Cmsor7"/>
    <w:uiPriority w:val="9"/>
    <w:semiHidden/>
    <w:rsid w:val="00E170A6"/>
    <w:rPr>
      <w:rFonts w:ascii="Cambria" w:hAnsi="Cambria" w:eastAsia="Times New Roman" w:cs="Times New Roman"/>
      <w:i/>
      <w:iCs/>
    </w:rPr>
  </w:style>
  <w:style w:type="character" w:styleId="Cmsor8Char" w:customStyle="1">
    <w:name w:val="Címsor 8 Char"/>
    <w:link w:val="Cmsor8"/>
    <w:uiPriority w:val="9"/>
    <w:semiHidden/>
    <w:rsid w:val="00E170A6"/>
    <w:rPr>
      <w:rFonts w:ascii="Cambria" w:hAnsi="Cambria" w:eastAsia="Times New Roman" w:cs="Times New Roman"/>
      <w:sz w:val="20"/>
      <w:szCs w:val="20"/>
    </w:rPr>
  </w:style>
  <w:style w:type="character" w:styleId="Cmsor9Char" w:customStyle="1">
    <w:name w:val="Címsor 9 Char"/>
    <w:link w:val="Cmsor9"/>
    <w:uiPriority w:val="9"/>
    <w:semiHidden/>
    <w:rsid w:val="00E170A6"/>
    <w:rPr>
      <w:rFonts w:ascii="Cambria" w:hAnsi="Cambria" w:eastAsia="Times New Roman" w:cs="Times New Roman"/>
      <w:i/>
      <w:iCs/>
      <w:spacing w:val="5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E170A6"/>
    <w:pPr>
      <w:spacing w:after="600"/>
    </w:pPr>
    <w:rPr>
      <w:rFonts w:ascii="Cambria" w:hAnsi="Cambria"/>
      <w:i/>
      <w:iCs/>
      <w:spacing w:val="13"/>
      <w:szCs w:val="24"/>
    </w:rPr>
  </w:style>
  <w:style w:type="character" w:styleId="AlcmChar" w:customStyle="1">
    <w:name w:val="Alcím Char"/>
    <w:link w:val="Alcm"/>
    <w:uiPriority w:val="11"/>
    <w:rsid w:val="00E170A6"/>
    <w:rPr>
      <w:rFonts w:ascii="Cambria" w:hAnsi="Cambria" w:eastAsia="Times New Roman" w:cs="Times New Roman"/>
      <w:i/>
      <w:iCs/>
      <w:spacing w:val="13"/>
      <w:sz w:val="24"/>
      <w:szCs w:val="24"/>
    </w:rPr>
  </w:style>
  <w:style w:type="character" w:styleId="Kiemels2">
    <w:name w:val="Strong"/>
    <w:uiPriority w:val="22"/>
    <w:qFormat/>
    <w:rsid w:val="00E170A6"/>
    <w:rPr>
      <w:b/>
      <w:bCs/>
    </w:rPr>
  </w:style>
  <w:style w:type="character" w:styleId="Kiemels">
    <w:name w:val="Emphasis"/>
    <w:uiPriority w:val="20"/>
    <w:qFormat/>
    <w:rsid w:val="00E170A6"/>
    <w:rPr>
      <w:b/>
      <w:bCs/>
      <w:i/>
      <w:iCs/>
      <w:spacing w:val="10"/>
      <w:bdr w:val="none" w:color="auto" w:sz="0" w:space="0"/>
      <w:shd w:val="clear" w:color="auto" w:fill="auto"/>
    </w:rPr>
  </w:style>
  <w:style w:type="paragraph" w:styleId="Listaszerbekezds">
    <w:name w:val="List Paragraph"/>
    <w:basedOn w:val="Norml"/>
    <w:uiPriority w:val="34"/>
    <w:qFormat/>
    <w:rsid w:val="00E170A6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E170A6"/>
    <w:pPr>
      <w:spacing w:before="200" w:after="0"/>
      <w:ind w:left="360" w:right="360"/>
    </w:pPr>
    <w:rPr>
      <w:i/>
      <w:iCs/>
    </w:rPr>
  </w:style>
  <w:style w:type="character" w:styleId="IdzetChar" w:customStyle="1">
    <w:name w:val="Idézet Char"/>
    <w:link w:val="Idzet"/>
    <w:uiPriority w:val="29"/>
    <w:rsid w:val="00E170A6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170A6"/>
    <w:pPr>
      <w:pBdr>
        <w:bottom w:val="single" w:color="auto" w:sz="4" w:space="1"/>
      </w:pBdr>
      <w:spacing w:before="200" w:after="280"/>
      <w:ind w:left="1008" w:right="1152"/>
      <w:jc w:val="both"/>
    </w:pPr>
    <w:rPr>
      <w:b/>
      <w:bCs/>
      <w:i/>
      <w:iCs/>
    </w:rPr>
  </w:style>
  <w:style w:type="character" w:styleId="KiemeltidzetChar" w:customStyle="1">
    <w:name w:val="Kiemelt idézet Char"/>
    <w:link w:val="Kiemeltidzet"/>
    <w:uiPriority w:val="30"/>
    <w:rsid w:val="00E170A6"/>
    <w:rPr>
      <w:b/>
      <w:bCs/>
      <w:i/>
      <w:iCs/>
    </w:rPr>
  </w:style>
  <w:style w:type="character" w:styleId="Finomkiemels">
    <w:name w:val="Subtle Emphasis"/>
    <w:uiPriority w:val="19"/>
    <w:qFormat/>
    <w:rsid w:val="00E170A6"/>
    <w:rPr>
      <w:i/>
      <w:iCs/>
    </w:rPr>
  </w:style>
  <w:style w:type="character" w:styleId="Erskiemels">
    <w:name w:val="Intense Emphasis"/>
    <w:uiPriority w:val="21"/>
    <w:qFormat/>
    <w:rsid w:val="00E170A6"/>
    <w:rPr>
      <w:b/>
      <w:bCs/>
    </w:rPr>
  </w:style>
  <w:style w:type="character" w:styleId="Finomhivatkozs">
    <w:name w:val="Subtle Reference"/>
    <w:uiPriority w:val="31"/>
    <w:qFormat/>
    <w:rsid w:val="00E170A6"/>
    <w:rPr>
      <w:smallCaps/>
    </w:rPr>
  </w:style>
  <w:style w:type="character" w:styleId="Ershivatkozs">
    <w:name w:val="Intense Reference"/>
    <w:uiPriority w:val="32"/>
    <w:qFormat/>
    <w:rsid w:val="00E170A6"/>
    <w:rPr>
      <w:smallCaps/>
      <w:spacing w:val="5"/>
      <w:u w:val="single"/>
    </w:rPr>
  </w:style>
  <w:style w:type="character" w:styleId="Knyvcme">
    <w:name w:val="Book Title"/>
    <w:uiPriority w:val="33"/>
    <w:qFormat/>
    <w:rsid w:val="00E170A6"/>
    <w:rPr>
      <w:i/>
      <w:iCs/>
      <w:smallCaps/>
      <w:spacing w:val="5"/>
    </w:rPr>
  </w:style>
  <w:style w:type="paragraph" w:styleId="Tartalomjegyzkcmsora">
    <w:name w:val="TOC Heading"/>
    <w:basedOn w:val="Cmsor1"/>
    <w:next w:val="Norml"/>
    <w:uiPriority w:val="39"/>
    <w:qFormat/>
    <w:rsid w:val="00E170A6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D0732A"/>
  </w:style>
  <w:style w:type="paragraph" w:styleId="TJ2">
    <w:name w:val="toc 2"/>
    <w:basedOn w:val="Norml"/>
    <w:next w:val="Norml"/>
    <w:autoRedefine/>
    <w:uiPriority w:val="39"/>
    <w:unhideWhenUsed/>
    <w:rsid w:val="00D0732A"/>
    <w:pPr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0732A"/>
    <w:pPr>
      <w:ind w:left="440"/>
    </w:pPr>
  </w:style>
  <w:style w:type="character" w:styleId="Hiperhivatkozs">
    <w:name w:val="Hyperlink"/>
    <w:uiPriority w:val="99"/>
    <w:unhideWhenUsed/>
    <w:rsid w:val="00D0732A"/>
    <w:rPr>
      <w:color w:val="0563C1"/>
      <w:u w:val="single"/>
    </w:rPr>
  </w:style>
  <w:style w:type="character" w:styleId="Feloldatlanmegemlts">
    <w:name w:val="Unresolved Mention"/>
    <w:uiPriority w:val="99"/>
    <w:semiHidden/>
    <w:unhideWhenUsed/>
    <w:rsid w:val="000636E1"/>
    <w:rPr>
      <w:color w:val="605E5C"/>
      <w:shd w:val="clear" w:color="auto" w:fill="E1DFDD"/>
    </w:rPr>
  </w:style>
  <w:style w:type="character" w:styleId="Mrltotthiperhivatkozs">
    <w:name w:val="FollowedHyperlink"/>
    <w:uiPriority w:val="99"/>
    <w:semiHidden/>
    <w:unhideWhenUsed/>
    <w:rsid w:val="000636E1"/>
    <w:rPr>
      <w:color w:val="954F72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E703B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E703B1"/>
    <w:pPr>
      <w:spacing w:line="240" w:lineRule="auto"/>
    </w:pPr>
    <w:rPr>
      <w:sz w:val="20"/>
      <w:szCs w:val="20"/>
    </w:rPr>
  </w:style>
  <w:style w:type="character" w:styleId="JegyzetszvegChar" w:customStyle="1">
    <w:name w:val="Jegyzetszöveg Char"/>
    <w:basedOn w:val="Bekezdsalapbettpusa"/>
    <w:link w:val="Jegyzetszveg"/>
    <w:uiPriority w:val="99"/>
    <w:semiHidden/>
    <w:rsid w:val="00E703B1"/>
    <w:rPr>
      <w:lang w:eastAsia="en-US" w:bidi="en-US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E703B1"/>
    <w:rPr>
      <w:b/>
      <w:bCs/>
    </w:rPr>
  </w:style>
  <w:style w:type="character" w:styleId="MegjegyzstrgyaChar" w:customStyle="1">
    <w:name w:val="Megjegyzés tárgya Char"/>
    <w:basedOn w:val="JegyzetszvegChar"/>
    <w:link w:val="Megjegyzstrgya"/>
    <w:uiPriority w:val="99"/>
    <w:semiHidden/>
    <w:rsid w:val="00E703B1"/>
    <w:rPr>
      <w:b/>
      <w:bCs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omments" Target="comments.xml" Id="rId13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customXml" Target="../customXml/item2.xml" Id="rId2" /><Relationship Type="http://schemas.microsoft.com/office/2011/relationships/people" Target="people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microsoft.com/office/2016/09/relationships/commentsIds" Target="commentsIds.xml" Id="rId15" /><Relationship Type="http://schemas.openxmlformats.org/officeDocument/2006/relationships/fontTable" Target="fontTable.xml" Id="rId28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1/relationships/commentsExtended" Target="commentsExtended.xml" Id="rId14" /><Relationship Type="http://schemas.openxmlformats.org/officeDocument/2006/relationships/footer" Target="footer1.xml" Id="rId27" /><Relationship Type="http://schemas.openxmlformats.org/officeDocument/2006/relationships/theme" Target="theme/theme1.xml" Id="rId30" /><Relationship Type="http://schemas.microsoft.com/office/2018/08/relationships/commentsExtensible" Target="commentsExtensible.xml" Id="Rd1e4f220961d4472" /><Relationship Type="http://schemas.openxmlformats.org/officeDocument/2006/relationships/image" Target="/media/imaged.png" Id="R9a3101d06d8149cb" /><Relationship Type="http://schemas.openxmlformats.org/officeDocument/2006/relationships/image" Target="/media/imagee.png" Id="R0ebd34932885461d" /><Relationship Type="http://schemas.openxmlformats.org/officeDocument/2006/relationships/image" Target="/media/imagef.png" Id="R63da96237e384e70" /><Relationship Type="http://schemas.openxmlformats.org/officeDocument/2006/relationships/image" Target="/media/image10.png" Id="R0d7e3624aae34b9a" /><Relationship Type="http://schemas.openxmlformats.org/officeDocument/2006/relationships/image" Target="/media/image11.png" Id="Rdfe7078d1fc544aa" /><Relationship Type="http://schemas.openxmlformats.org/officeDocument/2006/relationships/image" Target="/media/image12.png" Id="Rd40dab534d9340be" /><Relationship Type="http://schemas.openxmlformats.org/officeDocument/2006/relationships/image" Target="/media/image13.png" Id="R44f8f618c553452e" /><Relationship Type="http://schemas.openxmlformats.org/officeDocument/2006/relationships/image" Target="/media/image14.png" Id="R749cec505418454b" /><Relationship Type="http://schemas.openxmlformats.org/officeDocument/2006/relationships/image" Target="/media/image15.png" Id="R4c06caf5fb814bb1" /><Relationship Type="http://schemas.openxmlformats.org/officeDocument/2006/relationships/image" Target="/media/image16.png" Id="Ra52829c797154bc7" /><Relationship Type="http://schemas.openxmlformats.org/officeDocument/2006/relationships/image" Target="/media/image17.png" Id="Rff8d32985d7d48e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gor\Application%20Data\Microsoft\Templates\template%20zavrsni%20rad%20koric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4C7DC4A8C1E1D46B9E1A9A1D8ECE3B1" ma:contentTypeVersion="5" ma:contentTypeDescription="Új dokumentum létrehozása." ma:contentTypeScope="" ma:versionID="1f66cd71206b8806ec113e5dda54cd06">
  <xsd:schema xmlns:xsd="http://www.w3.org/2001/XMLSchema" xmlns:xs="http://www.w3.org/2001/XMLSchema" xmlns:p="http://schemas.microsoft.com/office/2006/metadata/properties" xmlns:ns2="2bb94e2b-9057-4fc7-9dc6-001b0bb039db" targetNamespace="http://schemas.microsoft.com/office/2006/metadata/properties" ma:root="true" ma:fieldsID="fb7f32f711c5914bf54963c58c533667" ns2:_="">
    <xsd:import namespace="2bb94e2b-9057-4fc7-9dc6-001b0bb039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94e2b-9057-4fc7-9dc6-001b0bb039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bb94e2b-9057-4fc7-9dc6-001b0bb039d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3285B-0AAD-4B72-A692-6FF32DCA73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0ECFDD-5C92-4E22-B5D4-CB5B1AD82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94e2b-9057-4fc7-9dc6-001b0bb039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D8ADEF-5F9F-408D-B427-D6D90B96C241}">
  <ds:schemaRefs>
    <ds:schemaRef ds:uri="http://schemas.microsoft.com/office/2006/metadata/properties"/>
    <ds:schemaRef ds:uri="http://schemas.microsoft.com/office/infopath/2007/PartnerControls"/>
    <ds:schemaRef ds:uri="2bb94e2b-9057-4fc7-9dc6-001b0bb039db"/>
  </ds:schemaRefs>
</ds:datastoreItem>
</file>

<file path=customXml/itemProps4.xml><?xml version="1.0" encoding="utf-8"?>
<ds:datastoreItem xmlns:ds="http://schemas.openxmlformats.org/officeDocument/2006/customXml" ds:itemID="{32E73C53-AB40-4248-8023-D66BB029AF2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template zavrsni rad korice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László Tamás</dc:creator>
  <keywords/>
  <lastModifiedBy>Tokodi Denisz</lastModifiedBy>
  <revision>59</revision>
  <lastPrinted>2024-04-15T04:59:00.0000000Z</lastPrinted>
  <dcterms:created xsi:type="dcterms:W3CDTF">2024-04-18T17:51:00.0000000Z</dcterms:created>
  <dcterms:modified xsi:type="dcterms:W3CDTF">2024-05-14T16:49:12.8670477Z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0x01010014C7DC4A8C1E1D46B9E1A9A1D8ECE3B1</vt:lpwstr>
  </property>
</Properties>
</file>