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3164"/>
        <w:gridCol w:w="3359"/>
      </w:tblGrid>
      <w:tr w:rsidR="00CB5910" w:rsidRPr="00AC7491" w14:paraId="14EFBC22" w14:textId="77777777" w:rsidTr="006E67E8">
        <w:trPr>
          <w:cantSplit/>
          <w:trHeight w:hRule="exact" w:val="1644"/>
        </w:trPr>
        <w:tc>
          <w:tcPr>
            <w:tcW w:w="9851" w:type="dxa"/>
            <w:gridSpan w:val="3"/>
            <w:vAlign w:val="center"/>
          </w:tcPr>
          <w:p w14:paraId="532A32E7" w14:textId="77777777" w:rsidR="00CB5910" w:rsidRPr="00AC7491" w:rsidRDefault="00CB5910" w:rsidP="006E67E8">
            <w:pPr>
              <w:tabs>
                <w:tab w:val="left" w:pos="284"/>
              </w:tabs>
              <w:spacing w:after="0" w:line="240" w:lineRule="auto"/>
              <w:jc w:val="center"/>
            </w:pPr>
          </w:p>
        </w:tc>
      </w:tr>
      <w:tr w:rsidR="00CB5910" w:rsidRPr="00AC7491" w14:paraId="4AF661B5" w14:textId="77777777" w:rsidTr="006E67E8">
        <w:trPr>
          <w:cantSplit/>
          <w:trHeight w:hRule="exact" w:val="2268"/>
        </w:trPr>
        <w:tc>
          <w:tcPr>
            <w:tcW w:w="9851" w:type="dxa"/>
            <w:gridSpan w:val="3"/>
            <w:vAlign w:val="center"/>
          </w:tcPr>
          <w:p w14:paraId="4C1133A0" w14:textId="77777777" w:rsidR="00CB5910" w:rsidRPr="00AC7491" w:rsidRDefault="00CB5910" w:rsidP="006E67E8">
            <w:pPr>
              <w:pStyle w:val="Cm"/>
              <w:tabs>
                <w:tab w:val="left" w:pos="284"/>
              </w:tabs>
              <w:spacing w:after="0"/>
              <w:rPr>
                <w:szCs w:val="40"/>
              </w:rPr>
            </w:pPr>
            <w:r w:rsidRPr="00AC7491">
              <w:rPr>
                <w:szCs w:val="40"/>
              </w:rPr>
              <w:t>záródolgozat</w:t>
            </w:r>
          </w:p>
        </w:tc>
      </w:tr>
      <w:tr w:rsidR="00CB5910" w:rsidRPr="00AC7491" w14:paraId="7A772CAC" w14:textId="77777777" w:rsidTr="006E67E8">
        <w:trPr>
          <w:cantSplit/>
          <w:trHeight w:hRule="exact" w:val="7371"/>
        </w:trPr>
        <w:tc>
          <w:tcPr>
            <w:tcW w:w="9851" w:type="dxa"/>
            <w:gridSpan w:val="3"/>
            <w:vAlign w:val="center"/>
          </w:tcPr>
          <w:p w14:paraId="690F3BC3" w14:textId="78ACDDF2" w:rsidR="00CB5910" w:rsidRPr="00AC7491" w:rsidRDefault="00CB5910" w:rsidP="006E67E8">
            <w:pPr>
              <w:pStyle w:val="Cm"/>
              <w:tabs>
                <w:tab w:val="left" w:pos="284"/>
              </w:tabs>
              <w:spacing w:after="0"/>
            </w:pPr>
            <w:r w:rsidRPr="00AC7491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512F2170" wp14:editId="18229C9B">
                      <wp:simplePos x="0" y="0"/>
                      <wp:positionH relativeFrom="column">
                        <wp:posOffset>3536950</wp:posOffset>
                      </wp:positionH>
                      <wp:positionV relativeFrom="paragraph">
                        <wp:posOffset>2412365</wp:posOffset>
                      </wp:positionV>
                      <wp:extent cx="2301240" cy="463550"/>
                      <wp:effectExtent l="0" t="0" r="0" b="0"/>
                      <wp:wrapSquare wrapText="bothSides"/>
                      <wp:docPr id="930915596" name="Szövegdoboz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2301240" cy="463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495B93E" w14:textId="77777777" w:rsidR="00CB5910" w:rsidRDefault="00CB5910" w:rsidP="00CB5910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t>Mentor</w:t>
                                  </w:r>
                                </w:p>
                                <w:p w14:paraId="7EF04341" w14:textId="77777777" w:rsidR="00CB5910" w:rsidRDefault="00CB5910" w:rsidP="00CB5910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t>SZABÓ BEATRIX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12F217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zövegdoboz 2" o:spid="_x0000_s1026" type="#_x0000_t202" style="position:absolute;left:0;text-align:left;margin-left:278.5pt;margin-top:189.95pt;width:181.2pt;height:36.5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" filled="f" stroked="f">
                      <v:path arrowok="t"/>
                      <v:textbox style="mso-fit-shape-to-text:t">
                        <w:txbxContent>
                          <w:p w14:paraId="0495B93E" w14:textId="77777777" w:rsidR="00CB5910" w:rsidRDefault="00CB5910" w:rsidP="00CB591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Mentor</w:t>
                            </w:r>
                          </w:p>
                          <w:p w14:paraId="7EF04341" w14:textId="77777777" w:rsidR="00CB5910" w:rsidRDefault="00CB5910" w:rsidP="00CB591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SZABÓ BEATRIX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AC7491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02DEB4C3" wp14:editId="34C95723">
                      <wp:simplePos x="0" y="0"/>
                      <wp:positionH relativeFrom="column">
                        <wp:posOffset>337185</wp:posOffset>
                      </wp:positionH>
                      <wp:positionV relativeFrom="paragraph">
                        <wp:posOffset>2413635</wp:posOffset>
                      </wp:positionV>
                      <wp:extent cx="2300605" cy="463550"/>
                      <wp:effectExtent l="0" t="0" r="0" b="0"/>
                      <wp:wrapSquare wrapText="bothSides"/>
                      <wp:docPr id="169798482" name="Szövegdoboz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2300605" cy="463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CC35A39" w14:textId="77777777" w:rsidR="00CB5910" w:rsidRDefault="00CB5910" w:rsidP="00CB5910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t>Tanuló</w:t>
                                  </w:r>
                                </w:p>
                                <w:p w14:paraId="4D691678" w14:textId="71B1075C" w:rsidR="00CB5910" w:rsidRDefault="00ED08AB" w:rsidP="00CB5910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t>TOKODI DENISZ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2DEB4C3" id="_x0000_s1027" type="#_x0000_t202" style="position:absolute;left:0;text-align:left;margin-left:26.55pt;margin-top:190.05pt;width:181.15pt;height:36.5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" filled="f" stroked="f">
                      <v:path arrowok="t"/>
                      <v:textbox style="mso-fit-shape-to-text:t">
                        <w:txbxContent>
                          <w:p w14:paraId="5CC35A39" w14:textId="77777777" w:rsidR="00CB5910" w:rsidRDefault="00CB5910" w:rsidP="00CB591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Tanuló</w:t>
                            </w:r>
                          </w:p>
                          <w:p w14:paraId="4D691678" w14:textId="71B1075C" w:rsidR="00CB5910" w:rsidRDefault="00ED08AB" w:rsidP="00CB591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TOKODI DENISZ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AC7491">
              <w:t>kollégiumi Rádió(</w:t>
            </w:r>
            <w:r>
              <w:t>frontend</w:t>
            </w:r>
            <w:r w:rsidRPr="00AC7491">
              <w:t xml:space="preserve">) </w:t>
            </w:r>
          </w:p>
          <w:p w14:paraId="08748DF9" w14:textId="77777777" w:rsidR="00CB5910" w:rsidRPr="00AC7491" w:rsidRDefault="00CB5910" w:rsidP="006E67E8">
            <w:pPr>
              <w:pStyle w:val="Cm"/>
              <w:tabs>
                <w:tab w:val="left" w:pos="284"/>
              </w:tabs>
              <w:spacing w:after="0"/>
              <w:rPr>
                <w:szCs w:val="40"/>
              </w:rPr>
            </w:pPr>
            <w:r w:rsidRPr="00AC7491">
              <w:t>fejlesztése</w:t>
            </w:r>
          </w:p>
        </w:tc>
      </w:tr>
      <w:tr w:rsidR="00CB5910" w:rsidRPr="00AC7491" w14:paraId="628111A3" w14:textId="77777777" w:rsidTr="006E67E8">
        <w:trPr>
          <w:cantSplit/>
          <w:trHeight w:hRule="exact" w:val="851"/>
        </w:trPr>
        <w:tc>
          <w:tcPr>
            <w:tcW w:w="3192" w:type="dxa"/>
            <w:vAlign w:val="center"/>
          </w:tcPr>
          <w:p w14:paraId="48F9AA8F" w14:textId="77777777" w:rsidR="00CB5910" w:rsidRPr="00AC7491" w:rsidRDefault="00CB5910" w:rsidP="006E67E8">
            <w:pPr>
              <w:tabs>
                <w:tab w:val="left" w:pos="284"/>
              </w:tabs>
              <w:spacing w:line="240" w:lineRule="auto"/>
              <w:jc w:val="center"/>
            </w:pPr>
          </w:p>
        </w:tc>
        <w:tc>
          <w:tcPr>
            <w:tcW w:w="3192" w:type="dxa"/>
            <w:vAlign w:val="center"/>
          </w:tcPr>
          <w:p w14:paraId="2D111554" w14:textId="77777777" w:rsidR="00CB5910" w:rsidRPr="00AC7491" w:rsidRDefault="00CB5910" w:rsidP="006E67E8">
            <w:pPr>
              <w:tabs>
                <w:tab w:val="left" w:pos="284"/>
              </w:tabs>
              <w:spacing w:line="240" w:lineRule="auto"/>
              <w:jc w:val="center"/>
            </w:pPr>
            <w:r w:rsidRPr="00AC7491">
              <w:t>Mórahalom, 2024.</w:t>
            </w:r>
          </w:p>
        </w:tc>
        <w:tc>
          <w:tcPr>
            <w:tcW w:w="3467" w:type="dxa"/>
            <w:vAlign w:val="center"/>
          </w:tcPr>
          <w:p w14:paraId="036C0824" w14:textId="77777777" w:rsidR="00CB5910" w:rsidRPr="00AC7491" w:rsidRDefault="00CB5910" w:rsidP="006E67E8">
            <w:pPr>
              <w:tabs>
                <w:tab w:val="left" w:pos="284"/>
              </w:tabs>
              <w:spacing w:line="240" w:lineRule="auto"/>
              <w:jc w:val="center"/>
            </w:pPr>
          </w:p>
        </w:tc>
      </w:tr>
    </w:tbl>
    <w:p w14:paraId="0C8E7BC6" w14:textId="77777777" w:rsidR="00CB5910" w:rsidRPr="00AC7491" w:rsidRDefault="00CB5910" w:rsidP="00CB5910">
      <w:pPr>
        <w:tabs>
          <w:tab w:val="left" w:pos="284"/>
        </w:tabs>
        <w:spacing w:after="0"/>
        <w:rPr>
          <w:sz w:val="16"/>
          <w:szCs w:val="16"/>
        </w:rPr>
      </w:pPr>
    </w:p>
    <w:p w14:paraId="06D3151A" w14:textId="3DD1837F" w:rsidR="00CB5910" w:rsidRDefault="00CB5910">
      <w:pPr>
        <w:spacing w:after="0" w:line="240" w:lineRule="auto"/>
      </w:pPr>
      <w:r>
        <w:br w:type="page"/>
      </w:r>
    </w:p>
    <w:p w14:paraId="29AE863D" w14:textId="77777777" w:rsidR="00425D6E" w:rsidRPr="006C772C" w:rsidRDefault="00425D6E" w:rsidP="256C99CE">
      <w:pPr>
        <w:tabs>
          <w:tab w:val="left" w:pos="284"/>
        </w:tabs>
      </w:pPr>
    </w:p>
    <w:p w14:paraId="727E437F" w14:textId="4D9FCEF3" w:rsidR="006532DB" w:rsidRPr="006C772C" w:rsidRDefault="40F13D56" w:rsidP="256C99CE">
      <w:pPr>
        <w:pStyle w:val="Tartalomjegyzkcmsora"/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Tartalom</w:t>
      </w:r>
    </w:p>
    <w:p w14:paraId="42175D66" w14:textId="01364A6D" w:rsidR="00757FD7" w:rsidRPr="006C772C" w:rsidRDefault="00757FD7" w:rsidP="256C99CE">
      <w:pPr>
        <w:pStyle w:val="TJ1"/>
        <w:tabs>
          <w:tab w:val="right" w:leader="dot" w:pos="9630"/>
        </w:tabs>
        <w:rPr>
          <w:rFonts w:ascii="Times New Roman" w:hAnsi="Times New Roman"/>
          <w:noProof/>
          <w:sz w:val="22"/>
          <w:lang w:eastAsia="hu-HU" w:bidi="ar-SA"/>
        </w:rPr>
      </w:pPr>
      <w:r w:rsidRPr="006C772C">
        <w:rPr>
          <w:rFonts w:ascii="Times New Roman" w:hAnsi="Times New Roman"/>
        </w:rPr>
        <w:fldChar w:fldCharType="begin"/>
      </w:r>
      <w:r w:rsidR="006532DB" w:rsidRPr="006C772C">
        <w:rPr>
          <w:rFonts w:ascii="Times New Roman" w:hAnsi="Times New Roman"/>
        </w:rPr>
        <w:instrText>TOC \o "1-3" \h \z \u</w:instrText>
      </w:r>
      <w:r w:rsidRPr="006C772C">
        <w:rPr>
          <w:rFonts w:ascii="Times New Roman" w:hAnsi="Times New Roman"/>
        </w:rPr>
        <w:fldChar w:fldCharType="separate"/>
      </w:r>
      <w:hyperlink w:anchor="_Toc1122660380">
        <w:r w:rsidR="3E0B5B68" w:rsidRPr="006C772C">
          <w:rPr>
            <w:rStyle w:val="Hiperhivatkozs"/>
            <w:rFonts w:ascii="Times New Roman" w:hAnsi="Times New Roman"/>
          </w:rPr>
          <w:t>Bevezetés</w:t>
        </w:r>
        <w:r w:rsidR="006532DB" w:rsidRPr="006C772C">
          <w:rPr>
            <w:rFonts w:ascii="Times New Roman" w:hAnsi="Times New Roman"/>
          </w:rPr>
          <w:tab/>
        </w:r>
        <w:r w:rsidR="006532DB" w:rsidRPr="006C772C">
          <w:rPr>
            <w:rFonts w:ascii="Times New Roman" w:hAnsi="Times New Roman"/>
          </w:rPr>
          <w:fldChar w:fldCharType="begin"/>
        </w:r>
        <w:r w:rsidR="006532DB" w:rsidRPr="006C772C">
          <w:rPr>
            <w:rFonts w:ascii="Times New Roman" w:hAnsi="Times New Roman"/>
          </w:rPr>
          <w:instrText>PAGEREF _Toc1122660380 \h</w:instrText>
        </w:r>
        <w:r w:rsidR="006532DB" w:rsidRPr="006C772C">
          <w:rPr>
            <w:rFonts w:ascii="Times New Roman" w:hAnsi="Times New Roman"/>
          </w:rPr>
        </w:r>
        <w:r w:rsidR="006532DB" w:rsidRPr="006C772C">
          <w:rPr>
            <w:rFonts w:ascii="Times New Roman" w:hAnsi="Times New Roman"/>
          </w:rPr>
          <w:fldChar w:fldCharType="separate"/>
        </w:r>
        <w:r w:rsidR="3E0B5B68" w:rsidRPr="006C772C">
          <w:rPr>
            <w:rStyle w:val="Hiperhivatkozs"/>
            <w:rFonts w:ascii="Times New Roman" w:hAnsi="Times New Roman"/>
          </w:rPr>
          <w:t>2</w:t>
        </w:r>
        <w:r w:rsidR="006532DB" w:rsidRPr="006C772C">
          <w:rPr>
            <w:rFonts w:ascii="Times New Roman" w:hAnsi="Times New Roman"/>
          </w:rPr>
          <w:fldChar w:fldCharType="end"/>
        </w:r>
      </w:hyperlink>
    </w:p>
    <w:p w14:paraId="19CF055F" w14:textId="7C545E79" w:rsidR="00757FD7" w:rsidRPr="006C772C" w:rsidRDefault="00000000" w:rsidP="256C99CE">
      <w:pPr>
        <w:pStyle w:val="TJ1"/>
        <w:tabs>
          <w:tab w:val="left" w:pos="480"/>
          <w:tab w:val="right" w:leader="dot" w:pos="9630"/>
        </w:tabs>
        <w:rPr>
          <w:rFonts w:ascii="Times New Roman" w:hAnsi="Times New Roman"/>
          <w:noProof/>
          <w:sz w:val="22"/>
          <w:lang w:eastAsia="hu-HU" w:bidi="ar-SA"/>
        </w:rPr>
      </w:pPr>
      <w:hyperlink w:anchor="_Toc319690363">
        <w:r w:rsidR="3E0B5B68" w:rsidRPr="006C772C">
          <w:rPr>
            <w:rStyle w:val="Hiperhivatkozs"/>
            <w:rFonts w:ascii="Times New Roman" w:hAnsi="Times New Roman"/>
          </w:rPr>
          <w:t>1.</w:t>
        </w:r>
        <w:r w:rsidR="00757FD7" w:rsidRPr="006C772C">
          <w:rPr>
            <w:rFonts w:ascii="Times New Roman" w:hAnsi="Times New Roman"/>
          </w:rPr>
          <w:tab/>
        </w:r>
        <w:r w:rsidR="3E0B5B68" w:rsidRPr="006C772C">
          <w:rPr>
            <w:rStyle w:val="Hiperhivatkozs"/>
            <w:rFonts w:ascii="Times New Roman" w:hAnsi="Times New Roman"/>
          </w:rPr>
          <w:t>Fejlesztői dokumentáció</w:t>
        </w:r>
        <w:r w:rsidR="00757FD7" w:rsidRPr="006C772C">
          <w:rPr>
            <w:rFonts w:ascii="Times New Roman" w:hAnsi="Times New Roman"/>
          </w:rPr>
          <w:tab/>
        </w:r>
        <w:r w:rsidR="00757FD7" w:rsidRPr="006C772C">
          <w:rPr>
            <w:rFonts w:ascii="Times New Roman" w:hAnsi="Times New Roman"/>
          </w:rPr>
          <w:fldChar w:fldCharType="begin"/>
        </w:r>
        <w:r w:rsidR="00757FD7" w:rsidRPr="006C772C">
          <w:rPr>
            <w:rFonts w:ascii="Times New Roman" w:hAnsi="Times New Roman"/>
          </w:rPr>
          <w:instrText>PAGEREF _Toc319690363 \h</w:instrText>
        </w:r>
        <w:r w:rsidR="00757FD7" w:rsidRPr="006C772C">
          <w:rPr>
            <w:rFonts w:ascii="Times New Roman" w:hAnsi="Times New Roman"/>
          </w:rPr>
        </w:r>
        <w:r w:rsidR="00757FD7" w:rsidRPr="006C772C">
          <w:rPr>
            <w:rFonts w:ascii="Times New Roman" w:hAnsi="Times New Roman"/>
          </w:rPr>
          <w:fldChar w:fldCharType="separate"/>
        </w:r>
        <w:r w:rsidR="3E0B5B68" w:rsidRPr="006C772C">
          <w:rPr>
            <w:rStyle w:val="Hiperhivatkozs"/>
            <w:rFonts w:ascii="Times New Roman" w:hAnsi="Times New Roman"/>
          </w:rPr>
          <w:t>3</w:t>
        </w:r>
        <w:r w:rsidR="00757FD7" w:rsidRPr="006C772C">
          <w:rPr>
            <w:rFonts w:ascii="Times New Roman" w:hAnsi="Times New Roman"/>
          </w:rPr>
          <w:fldChar w:fldCharType="end"/>
        </w:r>
      </w:hyperlink>
    </w:p>
    <w:p w14:paraId="2F149C6D" w14:textId="7BEFFF25" w:rsidR="00757FD7" w:rsidRPr="006C772C" w:rsidRDefault="00000000" w:rsidP="256C99CE">
      <w:pPr>
        <w:pStyle w:val="TJ2"/>
        <w:tabs>
          <w:tab w:val="left" w:pos="720"/>
          <w:tab w:val="right" w:leader="dot" w:pos="9630"/>
        </w:tabs>
        <w:rPr>
          <w:rFonts w:ascii="Times New Roman" w:hAnsi="Times New Roman"/>
          <w:noProof/>
          <w:sz w:val="22"/>
          <w:lang w:eastAsia="hu-HU" w:bidi="ar-SA"/>
        </w:rPr>
      </w:pPr>
      <w:hyperlink w:anchor="_Toc2020747050">
        <w:r w:rsidR="3E0B5B68" w:rsidRPr="006C772C">
          <w:rPr>
            <w:rStyle w:val="Hiperhivatkozs"/>
            <w:rFonts w:ascii="Times New Roman" w:hAnsi="Times New Roman"/>
          </w:rPr>
          <w:t>1.1.</w:t>
        </w:r>
        <w:r w:rsidR="00757FD7" w:rsidRPr="006C772C">
          <w:rPr>
            <w:rFonts w:ascii="Times New Roman" w:hAnsi="Times New Roman"/>
          </w:rPr>
          <w:tab/>
        </w:r>
        <w:r w:rsidR="3E0B5B68" w:rsidRPr="006C772C">
          <w:rPr>
            <w:rStyle w:val="Hiperhivatkozs"/>
            <w:rFonts w:ascii="Times New Roman" w:hAnsi="Times New Roman"/>
          </w:rPr>
          <w:t>A projekt céljának ismertetése</w:t>
        </w:r>
        <w:r w:rsidR="00757FD7" w:rsidRPr="006C772C">
          <w:rPr>
            <w:rFonts w:ascii="Times New Roman" w:hAnsi="Times New Roman"/>
          </w:rPr>
          <w:tab/>
        </w:r>
        <w:r w:rsidR="00757FD7" w:rsidRPr="006C772C">
          <w:rPr>
            <w:rFonts w:ascii="Times New Roman" w:hAnsi="Times New Roman"/>
          </w:rPr>
          <w:fldChar w:fldCharType="begin"/>
        </w:r>
        <w:r w:rsidR="00757FD7" w:rsidRPr="006C772C">
          <w:rPr>
            <w:rFonts w:ascii="Times New Roman" w:hAnsi="Times New Roman"/>
          </w:rPr>
          <w:instrText>PAGEREF _Toc2020747050 \h</w:instrText>
        </w:r>
        <w:r w:rsidR="00757FD7" w:rsidRPr="006C772C">
          <w:rPr>
            <w:rFonts w:ascii="Times New Roman" w:hAnsi="Times New Roman"/>
          </w:rPr>
        </w:r>
        <w:r w:rsidR="00757FD7" w:rsidRPr="006C772C">
          <w:rPr>
            <w:rFonts w:ascii="Times New Roman" w:hAnsi="Times New Roman"/>
          </w:rPr>
          <w:fldChar w:fldCharType="separate"/>
        </w:r>
        <w:r w:rsidR="3E0B5B68" w:rsidRPr="006C772C">
          <w:rPr>
            <w:rStyle w:val="Hiperhivatkozs"/>
            <w:rFonts w:ascii="Times New Roman" w:hAnsi="Times New Roman"/>
          </w:rPr>
          <w:t>3</w:t>
        </w:r>
        <w:r w:rsidR="00757FD7" w:rsidRPr="006C772C">
          <w:rPr>
            <w:rFonts w:ascii="Times New Roman" w:hAnsi="Times New Roman"/>
          </w:rPr>
          <w:fldChar w:fldCharType="end"/>
        </w:r>
      </w:hyperlink>
    </w:p>
    <w:p w14:paraId="3754E36E" w14:textId="66ACCE59" w:rsidR="00757FD7" w:rsidRPr="006C772C" w:rsidRDefault="00000000" w:rsidP="256C99CE">
      <w:pPr>
        <w:pStyle w:val="TJ3"/>
        <w:tabs>
          <w:tab w:val="right" w:leader="dot" w:pos="9630"/>
        </w:tabs>
        <w:rPr>
          <w:rFonts w:ascii="Times New Roman" w:hAnsi="Times New Roman"/>
          <w:noProof/>
          <w:sz w:val="22"/>
          <w:lang w:eastAsia="hu-HU" w:bidi="ar-SA"/>
        </w:rPr>
      </w:pPr>
      <w:hyperlink w:anchor="_Toc1053611496">
        <w:r w:rsidR="3E0B5B68" w:rsidRPr="006C772C">
          <w:rPr>
            <w:rStyle w:val="Hiperhivatkozs"/>
            <w:rFonts w:ascii="Times New Roman" w:hAnsi="Times New Roman"/>
          </w:rPr>
          <w:t>1.2.1. A Bejelentkező oldal</w:t>
        </w:r>
        <w:r w:rsidR="00757FD7" w:rsidRPr="006C772C">
          <w:rPr>
            <w:rFonts w:ascii="Times New Roman" w:hAnsi="Times New Roman"/>
          </w:rPr>
          <w:tab/>
        </w:r>
        <w:r w:rsidR="00757FD7" w:rsidRPr="006C772C">
          <w:rPr>
            <w:rFonts w:ascii="Times New Roman" w:hAnsi="Times New Roman"/>
          </w:rPr>
          <w:fldChar w:fldCharType="begin"/>
        </w:r>
        <w:r w:rsidR="00757FD7" w:rsidRPr="006C772C">
          <w:rPr>
            <w:rFonts w:ascii="Times New Roman" w:hAnsi="Times New Roman"/>
          </w:rPr>
          <w:instrText>PAGEREF _Toc1053611496 \h</w:instrText>
        </w:r>
        <w:r w:rsidR="00757FD7" w:rsidRPr="006C772C">
          <w:rPr>
            <w:rFonts w:ascii="Times New Roman" w:hAnsi="Times New Roman"/>
          </w:rPr>
        </w:r>
        <w:r w:rsidR="00757FD7" w:rsidRPr="006C772C">
          <w:rPr>
            <w:rFonts w:ascii="Times New Roman" w:hAnsi="Times New Roman"/>
          </w:rPr>
          <w:fldChar w:fldCharType="separate"/>
        </w:r>
        <w:r w:rsidR="3E0B5B68" w:rsidRPr="006C772C">
          <w:rPr>
            <w:rStyle w:val="Hiperhivatkozs"/>
            <w:rFonts w:ascii="Times New Roman" w:hAnsi="Times New Roman"/>
          </w:rPr>
          <w:t>4</w:t>
        </w:r>
        <w:r w:rsidR="00757FD7" w:rsidRPr="006C772C">
          <w:rPr>
            <w:rFonts w:ascii="Times New Roman" w:hAnsi="Times New Roman"/>
          </w:rPr>
          <w:fldChar w:fldCharType="end"/>
        </w:r>
      </w:hyperlink>
    </w:p>
    <w:p w14:paraId="01E556D2" w14:textId="304EC9E4" w:rsidR="00757FD7" w:rsidRPr="006C772C" w:rsidRDefault="00000000" w:rsidP="256C99CE">
      <w:pPr>
        <w:pStyle w:val="TJ3"/>
        <w:tabs>
          <w:tab w:val="left" w:pos="1440"/>
          <w:tab w:val="right" w:leader="dot" w:pos="9630"/>
        </w:tabs>
        <w:rPr>
          <w:rFonts w:ascii="Times New Roman" w:hAnsi="Times New Roman"/>
          <w:noProof/>
          <w:sz w:val="22"/>
          <w:lang w:eastAsia="hu-HU" w:bidi="ar-SA"/>
        </w:rPr>
      </w:pPr>
      <w:hyperlink w:anchor="_Toc1910937080">
        <w:r w:rsidR="3E0B5B68" w:rsidRPr="006C772C">
          <w:rPr>
            <w:rStyle w:val="Hiperhivatkozs"/>
            <w:rFonts w:ascii="Times New Roman" w:hAnsi="Times New Roman"/>
          </w:rPr>
          <w:t>1.3.2.</w:t>
        </w:r>
        <w:r w:rsidR="00757FD7" w:rsidRPr="006C772C">
          <w:rPr>
            <w:rFonts w:ascii="Times New Roman" w:hAnsi="Times New Roman"/>
          </w:rPr>
          <w:tab/>
        </w:r>
        <w:r w:rsidR="3E0B5B68" w:rsidRPr="006C772C">
          <w:rPr>
            <w:rStyle w:val="Hiperhivatkozs"/>
            <w:rFonts w:ascii="Times New Roman" w:hAnsi="Times New Roman"/>
          </w:rPr>
          <w:t>Fő old</w:t>
        </w:r>
        <w:r w:rsidR="3E0B5B68" w:rsidRPr="006C772C">
          <w:rPr>
            <w:rStyle w:val="Hiperhivatkozs"/>
            <w:rFonts w:ascii="Times New Roman" w:hAnsi="Times New Roman"/>
          </w:rPr>
          <w:t>a</w:t>
        </w:r>
        <w:r w:rsidR="3E0B5B68" w:rsidRPr="006C772C">
          <w:rPr>
            <w:rStyle w:val="Hiperhivatkozs"/>
            <w:rFonts w:ascii="Times New Roman" w:hAnsi="Times New Roman"/>
          </w:rPr>
          <w:t>l</w:t>
        </w:r>
        <w:r w:rsidR="00757FD7" w:rsidRPr="006C772C">
          <w:rPr>
            <w:rFonts w:ascii="Times New Roman" w:hAnsi="Times New Roman"/>
          </w:rPr>
          <w:tab/>
        </w:r>
        <w:r w:rsidR="00757FD7" w:rsidRPr="006C772C">
          <w:rPr>
            <w:rFonts w:ascii="Times New Roman" w:hAnsi="Times New Roman"/>
          </w:rPr>
          <w:fldChar w:fldCharType="begin"/>
        </w:r>
        <w:r w:rsidR="00757FD7" w:rsidRPr="006C772C">
          <w:rPr>
            <w:rFonts w:ascii="Times New Roman" w:hAnsi="Times New Roman"/>
          </w:rPr>
          <w:instrText>PAGEREF _Toc1910937080 \h</w:instrText>
        </w:r>
        <w:r w:rsidR="00757FD7" w:rsidRPr="006C772C">
          <w:rPr>
            <w:rFonts w:ascii="Times New Roman" w:hAnsi="Times New Roman"/>
          </w:rPr>
        </w:r>
        <w:r w:rsidR="00757FD7" w:rsidRPr="006C772C">
          <w:rPr>
            <w:rFonts w:ascii="Times New Roman" w:hAnsi="Times New Roman"/>
          </w:rPr>
          <w:fldChar w:fldCharType="separate"/>
        </w:r>
        <w:r w:rsidR="3E0B5B68" w:rsidRPr="006C772C">
          <w:rPr>
            <w:rStyle w:val="Hiperhivatkozs"/>
            <w:rFonts w:ascii="Times New Roman" w:hAnsi="Times New Roman"/>
          </w:rPr>
          <w:t>7</w:t>
        </w:r>
        <w:r w:rsidR="00757FD7" w:rsidRPr="006C772C">
          <w:rPr>
            <w:rFonts w:ascii="Times New Roman" w:hAnsi="Times New Roman"/>
          </w:rPr>
          <w:fldChar w:fldCharType="end"/>
        </w:r>
      </w:hyperlink>
    </w:p>
    <w:p w14:paraId="064EBCAB" w14:textId="7F71474E" w:rsidR="00757FD7" w:rsidRPr="006C772C" w:rsidRDefault="00000000" w:rsidP="256C99CE">
      <w:pPr>
        <w:pStyle w:val="TJ2"/>
        <w:tabs>
          <w:tab w:val="left" w:pos="720"/>
          <w:tab w:val="right" w:leader="dot" w:pos="9630"/>
        </w:tabs>
        <w:rPr>
          <w:rFonts w:ascii="Times New Roman" w:hAnsi="Times New Roman"/>
          <w:noProof/>
          <w:sz w:val="22"/>
          <w:lang w:eastAsia="hu-HU" w:bidi="ar-SA"/>
        </w:rPr>
      </w:pPr>
      <w:hyperlink w:anchor="_Toc5201128">
        <w:r w:rsidR="3E0B5B68" w:rsidRPr="006C772C">
          <w:rPr>
            <w:rStyle w:val="Hiperhivatkozs"/>
            <w:rFonts w:ascii="Times New Roman" w:hAnsi="Times New Roman"/>
          </w:rPr>
          <w:t>1.4.</w:t>
        </w:r>
        <w:r w:rsidR="00757FD7" w:rsidRPr="006C772C">
          <w:rPr>
            <w:rFonts w:ascii="Times New Roman" w:hAnsi="Times New Roman"/>
          </w:rPr>
          <w:tab/>
        </w:r>
        <w:r w:rsidR="3E0B5B68" w:rsidRPr="006C772C">
          <w:rPr>
            <w:rStyle w:val="Hiperhivatkozs"/>
            <w:rFonts w:ascii="Times New Roman" w:hAnsi="Times New Roman"/>
          </w:rPr>
          <w:t>Rendszerterv</w:t>
        </w:r>
        <w:r w:rsidR="00757FD7" w:rsidRPr="006C772C">
          <w:rPr>
            <w:rFonts w:ascii="Times New Roman" w:hAnsi="Times New Roman"/>
          </w:rPr>
          <w:tab/>
        </w:r>
        <w:r w:rsidR="00757FD7" w:rsidRPr="006C772C">
          <w:rPr>
            <w:rFonts w:ascii="Times New Roman" w:hAnsi="Times New Roman"/>
          </w:rPr>
          <w:fldChar w:fldCharType="begin"/>
        </w:r>
        <w:r w:rsidR="00757FD7" w:rsidRPr="006C772C">
          <w:rPr>
            <w:rFonts w:ascii="Times New Roman" w:hAnsi="Times New Roman"/>
          </w:rPr>
          <w:instrText>PAGEREF _Toc5201128 \h</w:instrText>
        </w:r>
        <w:r w:rsidR="00757FD7" w:rsidRPr="006C772C">
          <w:rPr>
            <w:rFonts w:ascii="Times New Roman" w:hAnsi="Times New Roman"/>
          </w:rPr>
        </w:r>
        <w:r w:rsidR="00757FD7" w:rsidRPr="006C772C">
          <w:rPr>
            <w:rFonts w:ascii="Times New Roman" w:hAnsi="Times New Roman"/>
          </w:rPr>
          <w:fldChar w:fldCharType="separate"/>
        </w:r>
        <w:r w:rsidR="3E0B5B68" w:rsidRPr="006C772C">
          <w:rPr>
            <w:rStyle w:val="Hiperhivatkozs"/>
            <w:rFonts w:ascii="Times New Roman" w:hAnsi="Times New Roman"/>
          </w:rPr>
          <w:t>14</w:t>
        </w:r>
        <w:r w:rsidR="00757FD7" w:rsidRPr="006C772C">
          <w:rPr>
            <w:rFonts w:ascii="Times New Roman" w:hAnsi="Times New Roman"/>
          </w:rPr>
          <w:fldChar w:fldCharType="end"/>
        </w:r>
      </w:hyperlink>
    </w:p>
    <w:p w14:paraId="7D8E9978" w14:textId="0FD7CE08" w:rsidR="00757FD7" w:rsidRPr="006C772C" w:rsidRDefault="00000000" w:rsidP="256C99CE">
      <w:pPr>
        <w:pStyle w:val="TJ2"/>
        <w:tabs>
          <w:tab w:val="right" w:leader="dot" w:pos="9630"/>
        </w:tabs>
        <w:rPr>
          <w:rFonts w:ascii="Times New Roman" w:hAnsi="Times New Roman"/>
          <w:noProof/>
          <w:sz w:val="22"/>
          <w:lang w:eastAsia="hu-HU" w:bidi="ar-SA"/>
        </w:rPr>
      </w:pPr>
      <w:hyperlink w:anchor="_Toc78936796">
        <w:r w:rsidR="3E0B5B68" w:rsidRPr="006C772C">
          <w:rPr>
            <w:rStyle w:val="Hiperhivatkozs"/>
            <w:rFonts w:ascii="Times New Roman" w:hAnsi="Times New Roman"/>
          </w:rPr>
          <w:t>2.1. Rendszerkövetelmények</w:t>
        </w:r>
        <w:r w:rsidR="00757FD7" w:rsidRPr="006C772C">
          <w:rPr>
            <w:rFonts w:ascii="Times New Roman" w:hAnsi="Times New Roman"/>
          </w:rPr>
          <w:tab/>
        </w:r>
        <w:r w:rsidR="00757FD7" w:rsidRPr="006C772C">
          <w:rPr>
            <w:rFonts w:ascii="Times New Roman" w:hAnsi="Times New Roman"/>
          </w:rPr>
          <w:fldChar w:fldCharType="begin"/>
        </w:r>
        <w:r w:rsidR="00757FD7" w:rsidRPr="006C772C">
          <w:rPr>
            <w:rFonts w:ascii="Times New Roman" w:hAnsi="Times New Roman"/>
          </w:rPr>
          <w:instrText>PAGEREF _Toc78936796 \h</w:instrText>
        </w:r>
        <w:r w:rsidR="00757FD7" w:rsidRPr="006C772C">
          <w:rPr>
            <w:rFonts w:ascii="Times New Roman" w:hAnsi="Times New Roman"/>
          </w:rPr>
        </w:r>
        <w:r w:rsidR="00757FD7" w:rsidRPr="006C772C">
          <w:rPr>
            <w:rFonts w:ascii="Times New Roman" w:hAnsi="Times New Roman"/>
          </w:rPr>
          <w:fldChar w:fldCharType="separate"/>
        </w:r>
        <w:r w:rsidR="3E0B5B68" w:rsidRPr="006C772C">
          <w:rPr>
            <w:rStyle w:val="Hiperhivatkozs"/>
            <w:rFonts w:ascii="Times New Roman" w:hAnsi="Times New Roman"/>
          </w:rPr>
          <w:t>15</w:t>
        </w:r>
        <w:r w:rsidR="00757FD7" w:rsidRPr="006C772C">
          <w:rPr>
            <w:rFonts w:ascii="Times New Roman" w:hAnsi="Times New Roman"/>
          </w:rPr>
          <w:fldChar w:fldCharType="end"/>
        </w:r>
      </w:hyperlink>
    </w:p>
    <w:p w14:paraId="12D78A90" w14:textId="7E74FE11" w:rsidR="00757FD7" w:rsidRPr="006C772C" w:rsidRDefault="00000000" w:rsidP="256C99CE">
      <w:pPr>
        <w:pStyle w:val="TJ2"/>
        <w:tabs>
          <w:tab w:val="right" w:leader="dot" w:pos="9630"/>
        </w:tabs>
        <w:rPr>
          <w:rFonts w:ascii="Times New Roman" w:hAnsi="Times New Roman"/>
          <w:noProof/>
          <w:sz w:val="22"/>
          <w:lang w:eastAsia="hu-HU" w:bidi="ar-SA"/>
        </w:rPr>
      </w:pPr>
      <w:hyperlink w:anchor="_Toc150610925">
        <w:r w:rsidR="3E0B5B68" w:rsidRPr="006C772C">
          <w:rPr>
            <w:rStyle w:val="Hiperhivatkozs"/>
            <w:rFonts w:ascii="Times New Roman" w:hAnsi="Times New Roman"/>
          </w:rPr>
          <w:t>2.2. Program használata</w:t>
        </w:r>
        <w:r w:rsidR="00757FD7" w:rsidRPr="006C772C">
          <w:rPr>
            <w:rFonts w:ascii="Times New Roman" w:hAnsi="Times New Roman"/>
          </w:rPr>
          <w:tab/>
        </w:r>
        <w:r w:rsidR="00757FD7" w:rsidRPr="006C772C">
          <w:rPr>
            <w:rFonts w:ascii="Times New Roman" w:hAnsi="Times New Roman"/>
          </w:rPr>
          <w:fldChar w:fldCharType="begin"/>
        </w:r>
        <w:r w:rsidR="00757FD7" w:rsidRPr="006C772C">
          <w:rPr>
            <w:rFonts w:ascii="Times New Roman" w:hAnsi="Times New Roman"/>
          </w:rPr>
          <w:instrText>PAGEREF _Toc150610925 \h</w:instrText>
        </w:r>
        <w:r w:rsidR="00757FD7" w:rsidRPr="006C772C">
          <w:rPr>
            <w:rFonts w:ascii="Times New Roman" w:hAnsi="Times New Roman"/>
          </w:rPr>
        </w:r>
        <w:r w:rsidR="00757FD7" w:rsidRPr="006C772C">
          <w:rPr>
            <w:rFonts w:ascii="Times New Roman" w:hAnsi="Times New Roman"/>
          </w:rPr>
          <w:fldChar w:fldCharType="separate"/>
        </w:r>
        <w:r w:rsidR="3E0B5B68" w:rsidRPr="006C772C">
          <w:rPr>
            <w:rStyle w:val="Hiperhivatkozs"/>
            <w:rFonts w:ascii="Times New Roman" w:hAnsi="Times New Roman"/>
          </w:rPr>
          <w:t>15</w:t>
        </w:r>
        <w:r w:rsidR="00757FD7" w:rsidRPr="006C772C">
          <w:rPr>
            <w:rFonts w:ascii="Times New Roman" w:hAnsi="Times New Roman"/>
          </w:rPr>
          <w:fldChar w:fldCharType="end"/>
        </w:r>
      </w:hyperlink>
    </w:p>
    <w:p w14:paraId="0CB1A1A0" w14:textId="5D316D7A" w:rsidR="00757FD7" w:rsidRPr="006C772C" w:rsidRDefault="00000000" w:rsidP="256C99CE">
      <w:pPr>
        <w:pStyle w:val="TJ3"/>
        <w:tabs>
          <w:tab w:val="right" w:leader="dot" w:pos="9630"/>
        </w:tabs>
        <w:rPr>
          <w:rFonts w:ascii="Times New Roman" w:hAnsi="Times New Roman"/>
          <w:noProof/>
          <w:sz w:val="22"/>
          <w:lang w:eastAsia="hu-HU" w:bidi="ar-SA"/>
        </w:rPr>
      </w:pPr>
      <w:hyperlink w:anchor="_Toc1807667818">
        <w:r w:rsidR="3E0B5B68" w:rsidRPr="006C772C">
          <w:rPr>
            <w:rStyle w:val="Hiperhivatkozs"/>
            <w:rFonts w:ascii="Times New Roman" w:hAnsi="Times New Roman"/>
          </w:rPr>
          <w:t>2.2.1. Bejelentkezés</w:t>
        </w:r>
        <w:r w:rsidR="00757FD7" w:rsidRPr="006C772C">
          <w:rPr>
            <w:rFonts w:ascii="Times New Roman" w:hAnsi="Times New Roman"/>
          </w:rPr>
          <w:tab/>
        </w:r>
        <w:r w:rsidR="00757FD7" w:rsidRPr="006C772C">
          <w:rPr>
            <w:rFonts w:ascii="Times New Roman" w:hAnsi="Times New Roman"/>
          </w:rPr>
          <w:fldChar w:fldCharType="begin"/>
        </w:r>
        <w:r w:rsidR="00757FD7" w:rsidRPr="006C772C">
          <w:rPr>
            <w:rFonts w:ascii="Times New Roman" w:hAnsi="Times New Roman"/>
          </w:rPr>
          <w:instrText>PAGEREF _Toc1807667818 \h</w:instrText>
        </w:r>
        <w:r w:rsidR="00757FD7" w:rsidRPr="006C772C">
          <w:rPr>
            <w:rFonts w:ascii="Times New Roman" w:hAnsi="Times New Roman"/>
          </w:rPr>
        </w:r>
        <w:r w:rsidR="00757FD7" w:rsidRPr="006C772C">
          <w:rPr>
            <w:rFonts w:ascii="Times New Roman" w:hAnsi="Times New Roman"/>
          </w:rPr>
          <w:fldChar w:fldCharType="separate"/>
        </w:r>
        <w:r w:rsidR="3E0B5B68" w:rsidRPr="006C772C">
          <w:rPr>
            <w:rStyle w:val="Hiperhivatkozs"/>
            <w:rFonts w:ascii="Times New Roman" w:hAnsi="Times New Roman"/>
          </w:rPr>
          <w:t>15</w:t>
        </w:r>
        <w:r w:rsidR="00757FD7" w:rsidRPr="006C772C">
          <w:rPr>
            <w:rFonts w:ascii="Times New Roman" w:hAnsi="Times New Roman"/>
          </w:rPr>
          <w:fldChar w:fldCharType="end"/>
        </w:r>
      </w:hyperlink>
    </w:p>
    <w:p w14:paraId="58A0368F" w14:textId="7442F657" w:rsidR="00757FD7" w:rsidRPr="006C772C" w:rsidRDefault="00000000" w:rsidP="256C99CE">
      <w:pPr>
        <w:pStyle w:val="TJ3"/>
        <w:tabs>
          <w:tab w:val="right" w:leader="dot" w:pos="9630"/>
        </w:tabs>
        <w:rPr>
          <w:rFonts w:ascii="Times New Roman" w:hAnsi="Times New Roman"/>
          <w:noProof/>
          <w:sz w:val="22"/>
          <w:lang w:eastAsia="hu-HU" w:bidi="ar-SA"/>
        </w:rPr>
      </w:pPr>
      <w:hyperlink w:anchor="_Toc229408075">
        <w:r w:rsidR="3E0B5B68" w:rsidRPr="006C772C">
          <w:rPr>
            <w:rStyle w:val="Hiperhivatkozs"/>
            <w:rFonts w:ascii="Times New Roman" w:hAnsi="Times New Roman"/>
          </w:rPr>
          <w:t>2.2.2. Főmenü</w:t>
        </w:r>
        <w:r w:rsidR="00757FD7" w:rsidRPr="006C772C">
          <w:rPr>
            <w:rFonts w:ascii="Times New Roman" w:hAnsi="Times New Roman"/>
          </w:rPr>
          <w:tab/>
        </w:r>
        <w:r w:rsidR="00757FD7" w:rsidRPr="006C772C">
          <w:rPr>
            <w:rFonts w:ascii="Times New Roman" w:hAnsi="Times New Roman"/>
          </w:rPr>
          <w:fldChar w:fldCharType="begin"/>
        </w:r>
        <w:r w:rsidR="00757FD7" w:rsidRPr="006C772C">
          <w:rPr>
            <w:rFonts w:ascii="Times New Roman" w:hAnsi="Times New Roman"/>
          </w:rPr>
          <w:instrText>PAGEREF _Toc229408075 \h</w:instrText>
        </w:r>
        <w:r w:rsidR="00757FD7" w:rsidRPr="006C772C">
          <w:rPr>
            <w:rFonts w:ascii="Times New Roman" w:hAnsi="Times New Roman"/>
          </w:rPr>
        </w:r>
        <w:r w:rsidR="00757FD7" w:rsidRPr="006C772C">
          <w:rPr>
            <w:rFonts w:ascii="Times New Roman" w:hAnsi="Times New Roman"/>
          </w:rPr>
          <w:fldChar w:fldCharType="separate"/>
        </w:r>
        <w:r w:rsidR="3E0B5B68" w:rsidRPr="006C772C">
          <w:rPr>
            <w:rStyle w:val="Hiperhivatkozs"/>
            <w:rFonts w:ascii="Times New Roman" w:hAnsi="Times New Roman"/>
          </w:rPr>
          <w:t>15</w:t>
        </w:r>
        <w:r w:rsidR="00757FD7" w:rsidRPr="006C772C">
          <w:rPr>
            <w:rFonts w:ascii="Times New Roman" w:hAnsi="Times New Roman"/>
          </w:rPr>
          <w:fldChar w:fldCharType="end"/>
        </w:r>
      </w:hyperlink>
    </w:p>
    <w:p w14:paraId="1F89C1B0" w14:textId="5F5E006F" w:rsidR="00757FD7" w:rsidRPr="006C772C" w:rsidRDefault="00000000" w:rsidP="256C99CE">
      <w:pPr>
        <w:pStyle w:val="TJ3"/>
        <w:tabs>
          <w:tab w:val="right" w:leader="dot" w:pos="9630"/>
        </w:tabs>
        <w:rPr>
          <w:rFonts w:ascii="Times New Roman" w:hAnsi="Times New Roman"/>
          <w:noProof/>
          <w:sz w:val="22"/>
          <w:lang w:eastAsia="hu-HU" w:bidi="ar-SA"/>
        </w:rPr>
      </w:pPr>
      <w:hyperlink w:anchor="_Toc177340571">
        <w:r w:rsidR="3E0B5B68" w:rsidRPr="006C772C">
          <w:rPr>
            <w:rStyle w:val="Hiperhivatkozs"/>
            <w:rFonts w:ascii="Times New Roman" w:hAnsi="Times New Roman"/>
          </w:rPr>
          <w:t>2.2.3. Zene beküldése</w:t>
        </w:r>
        <w:r w:rsidR="00757FD7" w:rsidRPr="006C772C">
          <w:rPr>
            <w:rFonts w:ascii="Times New Roman" w:hAnsi="Times New Roman"/>
          </w:rPr>
          <w:tab/>
        </w:r>
        <w:r w:rsidR="00757FD7" w:rsidRPr="006C772C">
          <w:rPr>
            <w:rFonts w:ascii="Times New Roman" w:hAnsi="Times New Roman"/>
          </w:rPr>
          <w:fldChar w:fldCharType="begin"/>
        </w:r>
        <w:r w:rsidR="00757FD7" w:rsidRPr="006C772C">
          <w:rPr>
            <w:rFonts w:ascii="Times New Roman" w:hAnsi="Times New Roman"/>
          </w:rPr>
          <w:instrText>PAGEREF _Toc177340571 \h</w:instrText>
        </w:r>
        <w:r w:rsidR="00757FD7" w:rsidRPr="006C772C">
          <w:rPr>
            <w:rFonts w:ascii="Times New Roman" w:hAnsi="Times New Roman"/>
          </w:rPr>
        </w:r>
        <w:r w:rsidR="00757FD7" w:rsidRPr="006C772C">
          <w:rPr>
            <w:rFonts w:ascii="Times New Roman" w:hAnsi="Times New Roman"/>
          </w:rPr>
          <w:fldChar w:fldCharType="separate"/>
        </w:r>
        <w:r w:rsidR="3E0B5B68" w:rsidRPr="006C772C">
          <w:rPr>
            <w:rStyle w:val="Hiperhivatkozs"/>
            <w:rFonts w:ascii="Times New Roman" w:hAnsi="Times New Roman"/>
          </w:rPr>
          <w:t>15</w:t>
        </w:r>
        <w:r w:rsidR="00757FD7" w:rsidRPr="006C772C">
          <w:rPr>
            <w:rFonts w:ascii="Times New Roman" w:hAnsi="Times New Roman"/>
          </w:rPr>
          <w:fldChar w:fldCharType="end"/>
        </w:r>
      </w:hyperlink>
    </w:p>
    <w:p w14:paraId="18BFCF91" w14:textId="37838CEE" w:rsidR="00757FD7" w:rsidRPr="006C772C" w:rsidRDefault="00000000" w:rsidP="256C99CE">
      <w:pPr>
        <w:pStyle w:val="TJ3"/>
        <w:tabs>
          <w:tab w:val="right" w:leader="dot" w:pos="9630"/>
        </w:tabs>
        <w:rPr>
          <w:rFonts w:ascii="Times New Roman" w:hAnsi="Times New Roman"/>
          <w:noProof/>
          <w:sz w:val="22"/>
          <w:lang w:eastAsia="hu-HU" w:bidi="ar-SA"/>
        </w:rPr>
      </w:pPr>
      <w:hyperlink w:anchor="_Toc1899380346">
        <w:r w:rsidR="3E0B5B68" w:rsidRPr="006C772C">
          <w:rPr>
            <w:rStyle w:val="Hiperhivatkozs"/>
            <w:rFonts w:ascii="Times New Roman" w:hAnsi="Times New Roman"/>
          </w:rPr>
          <w:t>2.2.4. Szavazások</w:t>
        </w:r>
        <w:r w:rsidR="00757FD7" w:rsidRPr="006C772C">
          <w:rPr>
            <w:rFonts w:ascii="Times New Roman" w:hAnsi="Times New Roman"/>
          </w:rPr>
          <w:tab/>
        </w:r>
        <w:r w:rsidR="00757FD7" w:rsidRPr="006C772C">
          <w:rPr>
            <w:rFonts w:ascii="Times New Roman" w:hAnsi="Times New Roman"/>
          </w:rPr>
          <w:fldChar w:fldCharType="begin"/>
        </w:r>
        <w:r w:rsidR="00757FD7" w:rsidRPr="006C772C">
          <w:rPr>
            <w:rFonts w:ascii="Times New Roman" w:hAnsi="Times New Roman"/>
          </w:rPr>
          <w:instrText>PAGEREF _Toc1899380346 \h</w:instrText>
        </w:r>
        <w:r w:rsidR="00757FD7" w:rsidRPr="006C772C">
          <w:rPr>
            <w:rFonts w:ascii="Times New Roman" w:hAnsi="Times New Roman"/>
          </w:rPr>
        </w:r>
        <w:r w:rsidR="00757FD7" w:rsidRPr="006C772C">
          <w:rPr>
            <w:rFonts w:ascii="Times New Roman" w:hAnsi="Times New Roman"/>
          </w:rPr>
          <w:fldChar w:fldCharType="separate"/>
        </w:r>
        <w:r w:rsidR="3E0B5B68" w:rsidRPr="006C772C">
          <w:rPr>
            <w:rStyle w:val="Hiperhivatkozs"/>
            <w:rFonts w:ascii="Times New Roman" w:hAnsi="Times New Roman"/>
          </w:rPr>
          <w:t>16</w:t>
        </w:r>
        <w:r w:rsidR="00757FD7" w:rsidRPr="006C772C">
          <w:rPr>
            <w:rFonts w:ascii="Times New Roman" w:hAnsi="Times New Roman"/>
          </w:rPr>
          <w:fldChar w:fldCharType="end"/>
        </w:r>
      </w:hyperlink>
    </w:p>
    <w:p w14:paraId="6A829E9A" w14:textId="50F244EC" w:rsidR="00757FD7" w:rsidRPr="006C772C" w:rsidRDefault="00000000" w:rsidP="256C99CE">
      <w:pPr>
        <w:pStyle w:val="TJ3"/>
        <w:tabs>
          <w:tab w:val="right" w:leader="dot" w:pos="9630"/>
        </w:tabs>
        <w:rPr>
          <w:rFonts w:ascii="Times New Roman" w:hAnsi="Times New Roman"/>
          <w:noProof/>
          <w:sz w:val="22"/>
          <w:lang w:eastAsia="hu-HU" w:bidi="ar-SA"/>
        </w:rPr>
      </w:pPr>
      <w:hyperlink w:anchor="_Toc184092622">
        <w:r w:rsidR="3E0B5B68" w:rsidRPr="006C772C">
          <w:rPr>
            <w:rStyle w:val="Hiperhivatkozs"/>
            <w:rFonts w:ascii="Times New Roman" w:hAnsi="Times New Roman"/>
          </w:rPr>
          <w:t>2.2.5. Kilépés</w:t>
        </w:r>
        <w:r w:rsidR="00757FD7" w:rsidRPr="006C772C">
          <w:rPr>
            <w:rFonts w:ascii="Times New Roman" w:hAnsi="Times New Roman"/>
          </w:rPr>
          <w:tab/>
        </w:r>
        <w:r w:rsidR="00757FD7" w:rsidRPr="006C772C">
          <w:rPr>
            <w:rFonts w:ascii="Times New Roman" w:hAnsi="Times New Roman"/>
          </w:rPr>
          <w:fldChar w:fldCharType="begin"/>
        </w:r>
        <w:r w:rsidR="00757FD7" w:rsidRPr="006C772C">
          <w:rPr>
            <w:rFonts w:ascii="Times New Roman" w:hAnsi="Times New Roman"/>
          </w:rPr>
          <w:instrText>PAGEREF _Toc184092622 \h</w:instrText>
        </w:r>
        <w:r w:rsidR="00757FD7" w:rsidRPr="006C772C">
          <w:rPr>
            <w:rFonts w:ascii="Times New Roman" w:hAnsi="Times New Roman"/>
          </w:rPr>
        </w:r>
        <w:r w:rsidR="00757FD7" w:rsidRPr="006C772C">
          <w:rPr>
            <w:rFonts w:ascii="Times New Roman" w:hAnsi="Times New Roman"/>
          </w:rPr>
          <w:fldChar w:fldCharType="separate"/>
        </w:r>
        <w:r w:rsidR="3E0B5B68" w:rsidRPr="006C772C">
          <w:rPr>
            <w:rStyle w:val="Hiperhivatkozs"/>
            <w:rFonts w:ascii="Times New Roman" w:hAnsi="Times New Roman"/>
          </w:rPr>
          <w:t>16</w:t>
        </w:r>
        <w:r w:rsidR="00757FD7" w:rsidRPr="006C772C">
          <w:rPr>
            <w:rFonts w:ascii="Times New Roman" w:hAnsi="Times New Roman"/>
          </w:rPr>
          <w:fldChar w:fldCharType="end"/>
        </w:r>
      </w:hyperlink>
    </w:p>
    <w:p w14:paraId="36F72BB4" w14:textId="1C5805F9" w:rsidR="00757FD7" w:rsidRPr="006C772C" w:rsidRDefault="00000000" w:rsidP="256C99CE">
      <w:pPr>
        <w:pStyle w:val="TJ3"/>
        <w:tabs>
          <w:tab w:val="right" w:leader="dot" w:pos="9630"/>
        </w:tabs>
        <w:rPr>
          <w:rFonts w:ascii="Times New Roman" w:hAnsi="Times New Roman"/>
          <w:noProof/>
          <w:sz w:val="22"/>
          <w:lang w:eastAsia="hu-HU" w:bidi="ar-SA"/>
        </w:rPr>
      </w:pPr>
      <w:hyperlink w:anchor="_Toc2035204898">
        <w:r w:rsidR="3E0B5B68" w:rsidRPr="006C772C">
          <w:rPr>
            <w:rStyle w:val="Hiperhivatkozs"/>
            <w:rFonts w:ascii="Times New Roman" w:hAnsi="Times New Roman"/>
          </w:rPr>
          <w:t>2.2.6. Regisztráció</w:t>
        </w:r>
        <w:r w:rsidR="00757FD7" w:rsidRPr="006C772C">
          <w:rPr>
            <w:rFonts w:ascii="Times New Roman" w:hAnsi="Times New Roman"/>
          </w:rPr>
          <w:tab/>
        </w:r>
        <w:r w:rsidR="00757FD7" w:rsidRPr="006C772C">
          <w:rPr>
            <w:rFonts w:ascii="Times New Roman" w:hAnsi="Times New Roman"/>
          </w:rPr>
          <w:fldChar w:fldCharType="begin"/>
        </w:r>
        <w:r w:rsidR="00757FD7" w:rsidRPr="006C772C">
          <w:rPr>
            <w:rFonts w:ascii="Times New Roman" w:hAnsi="Times New Roman"/>
          </w:rPr>
          <w:instrText>PAGEREF _Toc2035204898 \h</w:instrText>
        </w:r>
        <w:r w:rsidR="00757FD7" w:rsidRPr="006C772C">
          <w:rPr>
            <w:rFonts w:ascii="Times New Roman" w:hAnsi="Times New Roman"/>
          </w:rPr>
        </w:r>
        <w:r w:rsidR="00757FD7" w:rsidRPr="006C772C">
          <w:rPr>
            <w:rFonts w:ascii="Times New Roman" w:hAnsi="Times New Roman"/>
          </w:rPr>
          <w:fldChar w:fldCharType="separate"/>
        </w:r>
        <w:r w:rsidR="3E0B5B68" w:rsidRPr="006C772C">
          <w:rPr>
            <w:rStyle w:val="Hiperhivatkozs"/>
            <w:rFonts w:ascii="Times New Roman" w:hAnsi="Times New Roman"/>
          </w:rPr>
          <w:t>17</w:t>
        </w:r>
        <w:r w:rsidR="00757FD7" w:rsidRPr="006C772C">
          <w:rPr>
            <w:rFonts w:ascii="Times New Roman" w:hAnsi="Times New Roman"/>
          </w:rPr>
          <w:fldChar w:fldCharType="end"/>
        </w:r>
      </w:hyperlink>
    </w:p>
    <w:p w14:paraId="3B1272AE" w14:textId="235828F8" w:rsidR="00757FD7" w:rsidRPr="006C772C" w:rsidRDefault="00000000" w:rsidP="256C99CE">
      <w:pPr>
        <w:pStyle w:val="TJ2"/>
        <w:tabs>
          <w:tab w:val="right" w:leader="dot" w:pos="9630"/>
        </w:tabs>
        <w:rPr>
          <w:rFonts w:ascii="Times New Roman" w:hAnsi="Times New Roman"/>
          <w:noProof/>
          <w:sz w:val="22"/>
          <w:lang w:eastAsia="hu-HU" w:bidi="ar-SA"/>
        </w:rPr>
      </w:pPr>
      <w:hyperlink w:anchor="_Toc1512368980">
        <w:r w:rsidR="3E0B5B68" w:rsidRPr="006C772C">
          <w:rPr>
            <w:rStyle w:val="Hiperhivatkozs"/>
            <w:rFonts w:ascii="Times New Roman" w:hAnsi="Times New Roman"/>
          </w:rPr>
          <w:t>2.3. Hibajelentés</w:t>
        </w:r>
        <w:r w:rsidR="00757FD7" w:rsidRPr="006C772C">
          <w:rPr>
            <w:rFonts w:ascii="Times New Roman" w:hAnsi="Times New Roman"/>
          </w:rPr>
          <w:tab/>
        </w:r>
        <w:r w:rsidR="00757FD7" w:rsidRPr="006C772C">
          <w:rPr>
            <w:rFonts w:ascii="Times New Roman" w:hAnsi="Times New Roman"/>
          </w:rPr>
          <w:fldChar w:fldCharType="begin"/>
        </w:r>
        <w:r w:rsidR="00757FD7" w:rsidRPr="006C772C">
          <w:rPr>
            <w:rFonts w:ascii="Times New Roman" w:hAnsi="Times New Roman"/>
          </w:rPr>
          <w:instrText>PAGEREF _Toc1512368980 \h</w:instrText>
        </w:r>
        <w:r w:rsidR="00757FD7" w:rsidRPr="006C772C">
          <w:rPr>
            <w:rFonts w:ascii="Times New Roman" w:hAnsi="Times New Roman"/>
          </w:rPr>
        </w:r>
        <w:r w:rsidR="00757FD7" w:rsidRPr="006C772C">
          <w:rPr>
            <w:rFonts w:ascii="Times New Roman" w:hAnsi="Times New Roman"/>
          </w:rPr>
          <w:fldChar w:fldCharType="separate"/>
        </w:r>
        <w:r w:rsidR="3E0B5B68" w:rsidRPr="006C772C">
          <w:rPr>
            <w:rStyle w:val="Hiperhivatkozs"/>
            <w:rFonts w:ascii="Times New Roman" w:hAnsi="Times New Roman"/>
          </w:rPr>
          <w:t>17</w:t>
        </w:r>
        <w:r w:rsidR="00757FD7" w:rsidRPr="006C772C">
          <w:rPr>
            <w:rFonts w:ascii="Times New Roman" w:hAnsi="Times New Roman"/>
          </w:rPr>
          <w:fldChar w:fldCharType="end"/>
        </w:r>
      </w:hyperlink>
    </w:p>
    <w:p w14:paraId="45F8771F" w14:textId="240C7BEC" w:rsidR="00757FD7" w:rsidRPr="006C772C" w:rsidRDefault="00000000" w:rsidP="256C99CE">
      <w:pPr>
        <w:pStyle w:val="TJ1"/>
        <w:tabs>
          <w:tab w:val="right" w:leader="dot" w:pos="9630"/>
        </w:tabs>
        <w:rPr>
          <w:rFonts w:ascii="Times New Roman" w:hAnsi="Times New Roman"/>
          <w:noProof/>
          <w:sz w:val="22"/>
          <w:lang w:eastAsia="hu-HU" w:bidi="ar-SA"/>
        </w:rPr>
      </w:pPr>
      <w:hyperlink w:anchor="_Toc11512425">
        <w:r w:rsidR="3E0B5B68" w:rsidRPr="006C772C">
          <w:rPr>
            <w:rStyle w:val="Hiperhivatkozs"/>
            <w:rFonts w:ascii="Times New Roman" w:hAnsi="Times New Roman"/>
          </w:rPr>
          <w:t>Összefoglalás</w:t>
        </w:r>
        <w:r w:rsidR="00757FD7" w:rsidRPr="006C772C">
          <w:rPr>
            <w:rFonts w:ascii="Times New Roman" w:hAnsi="Times New Roman"/>
          </w:rPr>
          <w:tab/>
        </w:r>
        <w:r w:rsidR="00757FD7" w:rsidRPr="006C772C">
          <w:rPr>
            <w:rFonts w:ascii="Times New Roman" w:hAnsi="Times New Roman"/>
          </w:rPr>
          <w:fldChar w:fldCharType="begin"/>
        </w:r>
        <w:r w:rsidR="00757FD7" w:rsidRPr="006C772C">
          <w:rPr>
            <w:rFonts w:ascii="Times New Roman" w:hAnsi="Times New Roman"/>
          </w:rPr>
          <w:instrText>PAGEREF _Toc11512425 \h</w:instrText>
        </w:r>
        <w:r w:rsidR="00757FD7" w:rsidRPr="006C772C">
          <w:rPr>
            <w:rFonts w:ascii="Times New Roman" w:hAnsi="Times New Roman"/>
          </w:rPr>
        </w:r>
        <w:r w:rsidR="00757FD7" w:rsidRPr="006C772C">
          <w:rPr>
            <w:rFonts w:ascii="Times New Roman" w:hAnsi="Times New Roman"/>
          </w:rPr>
          <w:fldChar w:fldCharType="separate"/>
        </w:r>
        <w:r w:rsidR="3E0B5B68" w:rsidRPr="006C772C">
          <w:rPr>
            <w:rStyle w:val="Hiperhivatkozs"/>
            <w:rFonts w:ascii="Times New Roman" w:hAnsi="Times New Roman"/>
          </w:rPr>
          <w:t>17</w:t>
        </w:r>
        <w:r w:rsidR="00757FD7" w:rsidRPr="006C772C">
          <w:rPr>
            <w:rFonts w:ascii="Times New Roman" w:hAnsi="Times New Roman"/>
          </w:rPr>
          <w:fldChar w:fldCharType="end"/>
        </w:r>
      </w:hyperlink>
    </w:p>
    <w:p w14:paraId="6ACBBFAD" w14:textId="35A65E3F" w:rsidR="00757FD7" w:rsidRPr="006C772C" w:rsidRDefault="00000000" w:rsidP="256C99CE">
      <w:pPr>
        <w:pStyle w:val="TJ1"/>
        <w:tabs>
          <w:tab w:val="right" w:leader="dot" w:pos="9630"/>
        </w:tabs>
        <w:rPr>
          <w:rFonts w:ascii="Times New Roman" w:hAnsi="Times New Roman"/>
          <w:noProof/>
          <w:sz w:val="22"/>
          <w:lang w:eastAsia="hu-HU" w:bidi="ar-SA"/>
        </w:rPr>
      </w:pPr>
      <w:hyperlink w:anchor="_Toc2119892307">
        <w:r w:rsidR="3E0B5B68" w:rsidRPr="006C772C">
          <w:rPr>
            <w:rStyle w:val="Hiperhivatkozs"/>
            <w:rFonts w:ascii="Times New Roman" w:hAnsi="Times New Roman"/>
          </w:rPr>
          <w:t>Irodalomjegyzék</w:t>
        </w:r>
        <w:r w:rsidR="00757FD7" w:rsidRPr="006C772C">
          <w:rPr>
            <w:rFonts w:ascii="Times New Roman" w:hAnsi="Times New Roman"/>
          </w:rPr>
          <w:tab/>
        </w:r>
        <w:r w:rsidR="00757FD7" w:rsidRPr="006C772C">
          <w:rPr>
            <w:rFonts w:ascii="Times New Roman" w:hAnsi="Times New Roman"/>
          </w:rPr>
          <w:fldChar w:fldCharType="begin"/>
        </w:r>
        <w:r w:rsidR="00757FD7" w:rsidRPr="006C772C">
          <w:rPr>
            <w:rFonts w:ascii="Times New Roman" w:hAnsi="Times New Roman"/>
          </w:rPr>
          <w:instrText>PAGEREF _Toc2119892307 \h</w:instrText>
        </w:r>
        <w:r w:rsidR="00757FD7" w:rsidRPr="006C772C">
          <w:rPr>
            <w:rFonts w:ascii="Times New Roman" w:hAnsi="Times New Roman"/>
          </w:rPr>
        </w:r>
        <w:r w:rsidR="00757FD7" w:rsidRPr="006C772C">
          <w:rPr>
            <w:rFonts w:ascii="Times New Roman" w:hAnsi="Times New Roman"/>
          </w:rPr>
          <w:fldChar w:fldCharType="separate"/>
        </w:r>
        <w:r w:rsidR="3E0B5B68" w:rsidRPr="006C772C">
          <w:rPr>
            <w:rStyle w:val="Hiperhivatkozs"/>
            <w:rFonts w:ascii="Times New Roman" w:hAnsi="Times New Roman"/>
          </w:rPr>
          <w:t>18</w:t>
        </w:r>
        <w:r w:rsidR="00757FD7" w:rsidRPr="006C772C">
          <w:rPr>
            <w:rFonts w:ascii="Times New Roman" w:hAnsi="Times New Roman"/>
          </w:rPr>
          <w:fldChar w:fldCharType="end"/>
        </w:r>
      </w:hyperlink>
      <w:r w:rsidR="00757FD7" w:rsidRPr="006C772C">
        <w:rPr>
          <w:rFonts w:ascii="Times New Roman" w:hAnsi="Times New Roman"/>
        </w:rPr>
        <w:fldChar w:fldCharType="end"/>
      </w:r>
    </w:p>
    <w:p w14:paraId="0D0B940D" w14:textId="77777777" w:rsidR="006532DB" w:rsidRPr="006C772C" w:rsidRDefault="006532DB" w:rsidP="256C99CE">
      <w:pPr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</w:p>
    <w:p w14:paraId="46D2CFD2" w14:textId="1D244CC5" w:rsidR="006C772C" w:rsidRPr="00ED08AB" w:rsidRDefault="00D0732A" w:rsidP="256C99CE">
      <w:pPr>
        <w:pStyle w:val="Cmsor1"/>
        <w:tabs>
          <w:tab w:val="left" w:pos="284"/>
        </w:tabs>
        <w:spacing w:line="360" w:lineRule="auto"/>
        <w:jc w:val="both"/>
        <w:rPr>
          <w:rFonts w:ascii="Times New Roman" w:hAnsi="Times New Roman"/>
          <w:b w:val="0"/>
          <w:bCs w:val="0"/>
          <w:sz w:val="32"/>
          <w:szCs w:val="32"/>
        </w:rPr>
      </w:pPr>
      <w:r w:rsidRPr="256C99CE">
        <w:rPr>
          <w:rFonts w:ascii="Times New Roman" w:hAnsi="Times New Roman"/>
          <w:b w:val="0"/>
          <w:bCs w:val="0"/>
          <w:sz w:val="32"/>
          <w:szCs w:val="32"/>
        </w:rPr>
        <w:br w:type="page"/>
      </w:r>
      <w:bookmarkStart w:id="0" w:name="_Toc135842960"/>
      <w:bookmarkStart w:id="1" w:name="_Toc1122660380"/>
      <w:bookmarkStart w:id="2" w:name="_Toc564779754"/>
    </w:p>
    <w:p w14:paraId="22DDD17C" w14:textId="77777777" w:rsidR="00ED08AB" w:rsidRDefault="00ED08AB" w:rsidP="00ED08AB">
      <w:pPr>
        <w:pStyle w:val="Cmsor1"/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</w:p>
    <w:p w14:paraId="5405C520" w14:textId="14A1EBC0" w:rsidR="006C772C" w:rsidRPr="006C772C" w:rsidRDefault="2F287E70" w:rsidP="00ED08AB">
      <w:pPr>
        <w:pStyle w:val="Cmsor1"/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Bevezetés</w:t>
      </w:r>
      <w:bookmarkEnd w:id="0"/>
      <w:bookmarkEnd w:id="1"/>
      <w:bookmarkEnd w:id="2"/>
    </w:p>
    <w:p w14:paraId="4F3A7C20" w14:textId="7182AB2D" w:rsidR="00BE0880" w:rsidRPr="006C772C" w:rsidRDefault="1A5FE708" w:rsidP="256C99CE">
      <w:pPr>
        <w:tabs>
          <w:tab w:val="left" w:pos="284"/>
          <w:tab w:val="left" w:pos="1545"/>
        </w:tabs>
        <w:spacing w:after="0" w:line="360" w:lineRule="auto"/>
        <w:ind w:firstLine="720"/>
        <w:jc w:val="both"/>
        <w:rPr>
          <w:rFonts w:ascii="Times New Roman" w:hAnsi="Times New Roman"/>
          <w:szCs w:val="24"/>
        </w:rPr>
      </w:pPr>
      <w:r w:rsidRPr="256C99CE">
        <w:rPr>
          <w:rFonts w:ascii="Times New Roman" w:hAnsi="Times New Roman"/>
          <w:color w:val="000000" w:themeColor="text1"/>
          <w:szCs w:val="24"/>
        </w:rPr>
        <w:t xml:space="preserve"> A diplomamunkám egyedülálló webes platform köré épül, mely a kollégiumi élet egy különleges pillanatát, a reggeli ébredést célozza meg. Az én felelősségem volt a frontend rész kialakítása, ami lehetővé teszi a diákok számára, hogy saját ébredésüket zenével kezdjék. Ennek eredményeként egy interaktív felület jött létre, ahol a kollégium lakói közösen választ-hatják ki az ébredésükhöz kívánt dallamokat. Ezáltal minden reggel egyedi és inspiráló zenére ébredhetnek, amely motivációt és örömöt nyújt számukra. Ez a projekt nem csupán technológiai megoldás; inkább egy közösségi élményt teremt, ahol mindenki részt vehet a reggeli hangulat formálásában, és együtt építhetünk egy pozitívabb kollégiumi közösséget. Azt hiszem, az egyik legfontosabb szempont egy weboldal frontendjének tervezésekor az, hogy az felhasználóbarát legyen, könnyen átlátható és intuitív legyen a navigáció.</w:t>
      </w:r>
    </w:p>
    <w:p w14:paraId="44DF1D9A" w14:textId="4DC87BA0" w:rsidR="00BE0880" w:rsidRPr="006C772C" w:rsidRDefault="00BE0880" w:rsidP="256C99CE">
      <w:pPr>
        <w:spacing w:after="0" w:line="360" w:lineRule="auto"/>
        <w:jc w:val="both"/>
        <w:rPr>
          <w:rFonts w:ascii="Times New Roman" w:hAnsi="Times New Roman"/>
        </w:rPr>
      </w:pPr>
    </w:p>
    <w:p w14:paraId="3F22D1EB" w14:textId="680213CE" w:rsidR="00BE0880" w:rsidRPr="006C772C" w:rsidRDefault="00BE0880" w:rsidP="256C99CE">
      <w:pPr>
        <w:spacing w:after="0" w:line="360" w:lineRule="auto"/>
        <w:jc w:val="both"/>
        <w:rPr>
          <w:rFonts w:ascii="Times New Roman" w:hAnsi="Times New Roman"/>
        </w:rPr>
      </w:pPr>
    </w:p>
    <w:p w14:paraId="0B6A33B7" w14:textId="1F312DFE" w:rsidR="00BE0880" w:rsidRPr="006C772C" w:rsidRDefault="00BE0880" w:rsidP="256C99CE">
      <w:pPr>
        <w:spacing w:after="0" w:line="360" w:lineRule="auto"/>
        <w:jc w:val="both"/>
        <w:rPr>
          <w:rFonts w:ascii="Times New Roman" w:hAnsi="Times New Roman"/>
        </w:rPr>
      </w:pPr>
    </w:p>
    <w:p w14:paraId="2F2AEA41" w14:textId="4E42BE13" w:rsidR="00BE0880" w:rsidRPr="006C772C" w:rsidRDefault="00ED08AB" w:rsidP="00ED08AB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BD501EC" w14:textId="05B7727C" w:rsidR="00ED08AB" w:rsidRPr="00ED08AB" w:rsidRDefault="56FEF20D" w:rsidP="00ED08AB">
      <w:pPr>
        <w:pStyle w:val="Cmsor2"/>
        <w:tabs>
          <w:tab w:val="left" w:pos="284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256C99CE">
        <w:rPr>
          <w:rFonts w:ascii="Times New Roman" w:hAnsi="Times New Roman"/>
          <w:sz w:val="24"/>
          <w:szCs w:val="24"/>
        </w:rPr>
        <w:lastRenderedPageBreak/>
        <w:t>1</w:t>
      </w:r>
      <w:r w:rsidR="79821CBA" w:rsidRPr="256C99CE">
        <w:rPr>
          <w:rFonts w:ascii="Times New Roman" w:hAnsi="Times New Roman"/>
          <w:sz w:val="24"/>
          <w:szCs w:val="24"/>
        </w:rPr>
        <w:t>.</w:t>
      </w:r>
      <w:r w:rsidR="002C4293">
        <w:tab/>
      </w:r>
      <w:r w:rsidR="212234DC" w:rsidRPr="256C99CE">
        <w:rPr>
          <w:rFonts w:ascii="Times New Roman" w:hAnsi="Times New Roman"/>
          <w:sz w:val="24"/>
          <w:szCs w:val="24"/>
        </w:rPr>
        <w:t>Rendszerterv</w:t>
      </w:r>
    </w:p>
    <w:p w14:paraId="10A9B2F0" w14:textId="5B5C6E36" w:rsidR="00BE0880" w:rsidRPr="006C772C" w:rsidRDefault="212234DC" w:rsidP="256C99CE">
      <w:pPr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 xml:space="preserve">Az alkalmazás lehetővé teszi a felhasználók számára, hogy egy közös listát hozzanak létre, amelyet belül a zenéket értékelhetik. Ezzel ki alakítva egy rangsort, reggelente pedig ébresztőnek az fog lejátszásra </w:t>
      </w:r>
      <w:r w:rsidR="00ED08AB" w:rsidRPr="256C99CE">
        <w:rPr>
          <w:rFonts w:ascii="Times New Roman" w:hAnsi="Times New Roman"/>
        </w:rPr>
        <w:t>kerülni,</w:t>
      </w:r>
      <w:r w:rsidRPr="256C99CE">
        <w:rPr>
          <w:rFonts w:ascii="Times New Roman" w:hAnsi="Times New Roman"/>
        </w:rPr>
        <w:t xml:space="preserve"> ami a legkedveltebb.</w:t>
      </w:r>
    </w:p>
    <w:p w14:paraId="1B25ECB0" w14:textId="24693971" w:rsidR="00BE0880" w:rsidRPr="00ED08AB" w:rsidRDefault="47DE6295" w:rsidP="00ED08AB">
      <w:pPr>
        <w:pStyle w:val="Listaszerbekezds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</w:rPr>
      </w:pPr>
      <w:r w:rsidRPr="00ED08AB">
        <w:rPr>
          <w:rFonts w:ascii="Times New Roman" w:hAnsi="Times New Roman"/>
        </w:rPr>
        <w:t>Felhasználókezelés: A rendszer lehetővé teszi a felhasználók regisztrációját és bejelentkezését.</w:t>
      </w:r>
    </w:p>
    <w:p w14:paraId="7293FA97" w14:textId="11DA20F9" w:rsidR="00BE0880" w:rsidRPr="00ED08AB" w:rsidRDefault="47DE6295" w:rsidP="00ED08AB">
      <w:pPr>
        <w:pStyle w:val="Listaszerbekezds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</w:rPr>
      </w:pPr>
      <w:r w:rsidRPr="00ED08AB">
        <w:rPr>
          <w:rFonts w:ascii="Times New Roman" w:hAnsi="Times New Roman"/>
        </w:rPr>
        <w:t>Zenék böngészése és lejátszása: A bejelentkezett felhasználók képesek lesznek böngészni a rendelkezésre álló zenék között, valamint lejátszani azokat.</w:t>
      </w:r>
    </w:p>
    <w:p w14:paraId="29A46D56" w14:textId="1A958AAB" w:rsidR="00BE0880" w:rsidRPr="00ED08AB" w:rsidRDefault="47DE6295" w:rsidP="00ED08AB">
      <w:pPr>
        <w:pStyle w:val="Listaszerbekezds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</w:rPr>
      </w:pPr>
      <w:r w:rsidRPr="00ED08AB">
        <w:rPr>
          <w:rFonts w:ascii="Times New Roman" w:hAnsi="Times New Roman"/>
        </w:rPr>
        <w:t xml:space="preserve">Lejátszási listák kezelése: A felhasználók reagálhatnak a lejátszási listában található zenékre, ezzel </w:t>
      </w:r>
      <w:r w:rsidR="00ED08AB" w:rsidRPr="00ED08AB">
        <w:rPr>
          <w:rFonts w:ascii="Times New Roman" w:hAnsi="Times New Roman"/>
        </w:rPr>
        <w:t>alakítva</w:t>
      </w:r>
      <w:r w:rsidRPr="00ED08AB">
        <w:rPr>
          <w:rFonts w:ascii="Times New Roman" w:hAnsi="Times New Roman"/>
        </w:rPr>
        <w:t xml:space="preserve"> melyik zene fog előbb lejátszásra kerülni.</w:t>
      </w:r>
    </w:p>
    <w:p w14:paraId="56BE6305" w14:textId="2224A22E" w:rsidR="00BE0880" w:rsidRPr="006C772C" w:rsidRDefault="47DE6295" w:rsidP="256C99CE">
      <w:pPr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Nem funkcionális követelmények:</w:t>
      </w:r>
    </w:p>
    <w:p w14:paraId="73621155" w14:textId="77F47B15" w:rsidR="00BE0880" w:rsidRPr="00ED08AB" w:rsidRDefault="47DE6295" w:rsidP="00ED08AB">
      <w:pPr>
        <w:pStyle w:val="Listaszerbekezds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/>
        </w:rPr>
      </w:pPr>
      <w:r w:rsidRPr="00ED08AB">
        <w:rPr>
          <w:rFonts w:ascii="Times New Roman" w:hAnsi="Times New Roman"/>
        </w:rPr>
        <w:t>Felhasználói élmény: Az alkalmazásnak vonzó és felhasználóbarát felületet kell biztosítania, ami könnyen navigálható és áttekinthető.</w:t>
      </w:r>
    </w:p>
    <w:p w14:paraId="0687BAA1" w14:textId="6A6D6943" w:rsidR="00BE0880" w:rsidRPr="00ED08AB" w:rsidRDefault="47DE6295" w:rsidP="00ED08AB">
      <w:pPr>
        <w:pStyle w:val="Listaszerbekezds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/>
        </w:rPr>
      </w:pPr>
      <w:r w:rsidRPr="00ED08AB">
        <w:rPr>
          <w:rFonts w:ascii="Times New Roman" w:hAnsi="Times New Roman"/>
        </w:rPr>
        <w:t>Adatbiztonság: A felhasználói adatokat biztonságosan kell tárolni és kezelni, megfelelő titkosítással és adatvédelmi intézkedésekkel.</w:t>
      </w:r>
    </w:p>
    <w:p w14:paraId="4B7CEEEF" w14:textId="1B9CA2E8" w:rsidR="00BE0880" w:rsidRPr="00ED08AB" w:rsidRDefault="47DE6295" w:rsidP="00ED08AB">
      <w:pPr>
        <w:pStyle w:val="Listaszerbekezds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/>
        </w:rPr>
      </w:pPr>
      <w:r w:rsidRPr="00ED08AB">
        <w:rPr>
          <w:rFonts w:ascii="Times New Roman" w:hAnsi="Times New Roman"/>
        </w:rPr>
        <w:t>Teljesítmény: Az alkalmazásnak gyorsnak és hatékonynak kell lennie, minimális betöltési idővel és megfelelő válaszidővel.</w:t>
      </w:r>
    </w:p>
    <w:p w14:paraId="73A427F5" w14:textId="2BF14793" w:rsidR="00BE0880" w:rsidRPr="00ED08AB" w:rsidRDefault="47DE6295" w:rsidP="00ED08AB">
      <w:pPr>
        <w:pStyle w:val="Listaszerbekezds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/>
        </w:rPr>
      </w:pPr>
      <w:r w:rsidRPr="00ED08AB">
        <w:rPr>
          <w:rFonts w:ascii="Times New Roman" w:hAnsi="Times New Roman"/>
        </w:rPr>
        <w:t>Rendszerarchitektúra:</w:t>
      </w:r>
    </w:p>
    <w:p w14:paraId="36FFAEB3" w14:textId="11973E72" w:rsidR="00BE0880" w:rsidRPr="00ED08AB" w:rsidRDefault="47DE6295" w:rsidP="00ED08AB">
      <w:pPr>
        <w:pStyle w:val="Listaszerbekezds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/>
        </w:rPr>
      </w:pPr>
      <w:r w:rsidRPr="00ED08AB">
        <w:rPr>
          <w:rFonts w:ascii="Times New Roman" w:hAnsi="Times New Roman"/>
        </w:rPr>
        <w:t xml:space="preserve">Frontend: Az alkalmazás frontend része HTML, </w:t>
      </w:r>
      <w:proofErr w:type="spellStart"/>
      <w:r w:rsidRPr="00ED08AB">
        <w:rPr>
          <w:rFonts w:ascii="Times New Roman" w:hAnsi="Times New Roman"/>
        </w:rPr>
        <w:t>CSSyelveken</w:t>
      </w:r>
      <w:proofErr w:type="spellEnd"/>
      <w:r w:rsidRPr="00ED08AB">
        <w:rPr>
          <w:rFonts w:ascii="Times New Roman" w:hAnsi="Times New Roman"/>
        </w:rPr>
        <w:t xml:space="preserve"> épül fel, amelyek a böngészőben futnak.</w:t>
      </w:r>
    </w:p>
    <w:p w14:paraId="1B5CF015" w14:textId="6E952C57" w:rsidR="00BE0880" w:rsidRPr="00ED08AB" w:rsidRDefault="47DE6295" w:rsidP="00ED08AB">
      <w:pPr>
        <w:pStyle w:val="Listaszerbekezds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/>
        </w:rPr>
      </w:pPr>
      <w:r w:rsidRPr="00ED08AB">
        <w:rPr>
          <w:rFonts w:ascii="Times New Roman" w:hAnsi="Times New Roman"/>
        </w:rPr>
        <w:t>Backend: A backend részt szerveroldali technológiák alkotják, amelyek a felhasználók adatokkal történő kommunikációját és kezelését végzik.</w:t>
      </w:r>
    </w:p>
    <w:p w14:paraId="28D6A4BE" w14:textId="143C1823" w:rsidR="00BE0880" w:rsidRPr="006C772C" w:rsidRDefault="47DE6295" w:rsidP="256C99CE">
      <w:pPr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Adatmodell:</w:t>
      </w:r>
    </w:p>
    <w:p w14:paraId="0C696822" w14:textId="69D83526" w:rsidR="00BE0880" w:rsidRPr="00ED08AB" w:rsidRDefault="47DE6295" w:rsidP="00ED08AB">
      <w:pPr>
        <w:pStyle w:val="Listaszerbekezds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/>
        </w:rPr>
      </w:pPr>
      <w:r w:rsidRPr="00ED08AB">
        <w:rPr>
          <w:rFonts w:ascii="Times New Roman" w:hAnsi="Times New Roman"/>
        </w:rPr>
        <w:t>Felhasználói adatok: Az adatmodell tartalmazza a felhasználókhoz kapcsolódó adatokat, például felhasználóné</w:t>
      </w:r>
      <w:r w:rsidR="433F1ADF" w:rsidRPr="00ED08AB">
        <w:rPr>
          <w:rFonts w:ascii="Times New Roman" w:hAnsi="Times New Roman"/>
        </w:rPr>
        <w:t>v,</w:t>
      </w:r>
      <w:r w:rsidR="3113BBF7" w:rsidRPr="00ED08AB">
        <w:rPr>
          <w:rFonts w:ascii="Times New Roman" w:hAnsi="Times New Roman"/>
        </w:rPr>
        <w:t xml:space="preserve"> </w:t>
      </w:r>
      <w:r w:rsidR="433F1ADF" w:rsidRPr="00ED08AB">
        <w:rPr>
          <w:rFonts w:ascii="Times New Roman" w:hAnsi="Times New Roman"/>
        </w:rPr>
        <w:t>vezeték és keresztnév.</w:t>
      </w:r>
      <w:r w:rsidRPr="00ED08AB">
        <w:rPr>
          <w:rFonts w:ascii="Times New Roman" w:hAnsi="Times New Roman"/>
        </w:rPr>
        <w:t xml:space="preserve"> jelszó</w:t>
      </w:r>
      <w:r w:rsidR="107467AA" w:rsidRPr="00ED08AB">
        <w:rPr>
          <w:rFonts w:ascii="Times New Roman" w:hAnsi="Times New Roman"/>
        </w:rPr>
        <w:t xml:space="preserve"> ahol a </w:t>
      </w:r>
      <w:proofErr w:type="spellStart"/>
      <w:r w:rsidR="107467AA" w:rsidRPr="00ED08AB">
        <w:rPr>
          <w:rFonts w:ascii="Times New Roman" w:hAnsi="Times New Roman"/>
        </w:rPr>
        <w:t>jelszavad</w:t>
      </w:r>
      <w:proofErr w:type="spellEnd"/>
      <w:r w:rsidR="107467AA" w:rsidRPr="00ED08AB">
        <w:rPr>
          <w:rFonts w:ascii="Times New Roman" w:hAnsi="Times New Roman"/>
        </w:rPr>
        <w:t xml:space="preserve"> adhatod meg amit a weboldalon használni </w:t>
      </w:r>
      <w:proofErr w:type="gramStart"/>
      <w:r w:rsidR="107467AA" w:rsidRPr="00ED08AB">
        <w:rPr>
          <w:rFonts w:ascii="Times New Roman" w:hAnsi="Times New Roman"/>
        </w:rPr>
        <w:t>fogsz(</w:t>
      </w:r>
      <w:proofErr w:type="gramEnd"/>
      <w:r w:rsidR="107467AA" w:rsidRPr="00ED08AB">
        <w:rPr>
          <w:rFonts w:ascii="Times New Roman" w:hAnsi="Times New Roman"/>
        </w:rPr>
        <w:t>bármilyen hosszú lehet</w:t>
      </w:r>
      <w:r w:rsidR="65DCFAE8" w:rsidRPr="00ED08AB">
        <w:rPr>
          <w:rFonts w:ascii="Times New Roman" w:hAnsi="Times New Roman"/>
        </w:rPr>
        <w:t xml:space="preserve"> </w:t>
      </w:r>
      <w:r w:rsidR="107467AA" w:rsidRPr="00ED08AB">
        <w:rPr>
          <w:rFonts w:ascii="Times New Roman" w:hAnsi="Times New Roman"/>
        </w:rPr>
        <w:t>,és tartalmazhat speciális karaktert is</w:t>
      </w:r>
      <w:r w:rsidR="3A3087F8" w:rsidRPr="00ED08AB">
        <w:rPr>
          <w:rFonts w:ascii="Times New Roman" w:hAnsi="Times New Roman"/>
        </w:rPr>
        <w:t xml:space="preserve">).Valamint az emailt amely egy valódi email </w:t>
      </w:r>
      <w:proofErr w:type="spellStart"/>
      <w:r w:rsidR="3A3087F8" w:rsidRPr="00ED08AB">
        <w:rPr>
          <w:rFonts w:ascii="Times New Roman" w:hAnsi="Times New Roman"/>
        </w:rPr>
        <w:t>cim</w:t>
      </w:r>
      <w:proofErr w:type="spellEnd"/>
      <w:r w:rsidR="3A3087F8" w:rsidRPr="00ED08AB">
        <w:rPr>
          <w:rFonts w:ascii="Times New Roman" w:hAnsi="Times New Roman"/>
        </w:rPr>
        <w:t xml:space="preserve"> kell legyen.</w:t>
      </w:r>
      <w:r w:rsidR="033C3900" w:rsidRPr="00ED08AB">
        <w:rPr>
          <w:rFonts w:ascii="Times New Roman" w:hAnsi="Times New Roman"/>
        </w:rPr>
        <w:t>.</w:t>
      </w:r>
    </w:p>
    <w:p w14:paraId="7840934A" w14:textId="19D3B708" w:rsidR="00BE0880" w:rsidRPr="00ED08AB" w:rsidRDefault="47DE6295" w:rsidP="00ED08AB">
      <w:pPr>
        <w:pStyle w:val="Listaszerbekezds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/>
        </w:rPr>
      </w:pPr>
      <w:r w:rsidRPr="00ED08AB">
        <w:rPr>
          <w:rFonts w:ascii="Times New Roman" w:hAnsi="Times New Roman"/>
        </w:rPr>
        <w:t>Zenei adatok: Az alkalmazás tárolja és kezeli a zenékhez kapcsolódó adatokat, például cím, előadó, lejátszási idő stb.</w:t>
      </w:r>
    </w:p>
    <w:p w14:paraId="2C8C16AF" w14:textId="444AC3E3" w:rsidR="00D66384" w:rsidRPr="00ED08AB" w:rsidRDefault="47DE6295" w:rsidP="00ED08AB">
      <w:pPr>
        <w:pStyle w:val="Listaszerbekezds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/>
        </w:rPr>
      </w:pPr>
      <w:r w:rsidRPr="00ED08AB">
        <w:rPr>
          <w:rFonts w:ascii="Times New Roman" w:hAnsi="Times New Roman"/>
        </w:rPr>
        <w:t xml:space="preserve">Lejátszási lista adatok: Az alkalmazás lehetővé teszi a felhasználók számára, hogy </w:t>
      </w:r>
      <w:proofErr w:type="spellStart"/>
      <w:r w:rsidRPr="00ED08AB">
        <w:rPr>
          <w:rFonts w:ascii="Times New Roman" w:hAnsi="Times New Roman"/>
        </w:rPr>
        <w:t>közössen</w:t>
      </w:r>
      <w:proofErr w:type="spellEnd"/>
      <w:r w:rsidRPr="00ED08AB">
        <w:rPr>
          <w:rFonts w:ascii="Times New Roman" w:hAnsi="Times New Roman"/>
        </w:rPr>
        <w:t xml:space="preserve"> létrehozzanak és kezeljenek saját lejátszási listát, amelyeket az adatmodell tárol és kezel. Erre fognak reggel ébredni.</w:t>
      </w:r>
    </w:p>
    <w:p w14:paraId="60061E4C" w14:textId="0FEA8916" w:rsidR="00954528" w:rsidRPr="00ED08AB" w:rsidRDefault="2F287E70" w:rsidP="00ED08AB">
      <w:pPr>
        <w:spacing w:after="0" w:line="360" w:lineRule="auto"/>
        <w:jc w:val="both"/>
        <w:rPr>
          <w:rFonts w:ascii="Times New Roman" w:hAnsi="Times New Roman"/>
          <w:b/>
          <w:bCs/>
          <w:szCs w:val="24"/>
          <w:highlight w:val="lightGray"/>
        </w:rPr>
      </w:pPr>
      <w:bookmarkStart w:id="3" w:name="_Toc135842961"/>
      <w:bookmarkStart w:id="4" w:name="_Toc319690363"/>
      <w:bookmarkStart w:id="5" w:name="_Toc1182434207"/>
      <w:r w:rsidRPr="00ED08AB">
        <w:rPr>
          <w:rFonts w:ascii="Times New Roman" w:hAnsi="Times New Roman"/>
          <w:b/>
          <w:bCs/>
          <w:szCs w:val="24"/>
        </w:rPr>
        <w:lastRenderedPageBreak/>
        <w:t>Fejlesztői dokumentáció</w:t>
      </w:r>
      <w:bookmarkEnd w:id="3"/>
      <w:bookmarkEnd w:id="4"/>
      <w:bookmarkEnd w:id="5"/>
    </w:p>
    <w:p w14:paraId="605C3EDB" w14:textId="77777777" w:rsidR="002C4293" w:rsidRDefault="26AB11AD" w:rsidP="256C99CE">
      <w:pPr>
        <w:pStyle w:val="Cmsor2"/>
        <w:numPr>
          <w:ilvl w:val="1"/>
          <w:numId w:val="31"/>
        </w:numPr>
        <w:tabs>
          <w:tab w:val="left" w:pos="284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bookmarkStart w:id="6" w:name="_Toc135842962"/>
      <w:bookmarkStart w:id="7" w:name="_Toc2020747050"/>
      <w:bookmarkStart w:id="8" w:name="_Toc1559210585"/>
      <w:r w:rsidRPr="256C99CE">
        <w:rPr>
          <w:rFonts w:ascii="Times New Roman" w:hAnsi="Times New Roman"/>
          <w:sz w:val="24"/>
          <w:szCs w:val="24"/>
        </w:rPr>
        <w:t xml:space="preserve">A </w:t>
      </w:r>
      <w:r w:rsidR="07FF9B7E" w:rsidRPr="256C99CE">
        <w:rPr>
          <w:rFonts w:ascii="Times New Roman" w:hAnsi="Times New Roman"/>
          <w:sz w:val="24"/>
          <w:szCs w:val="24"/>
        </w:rPr>
        <w:t xml:space="preserve">projekt </w:t>
      </w:r>
      <w:r w:rsidRPr="256C99CE">
        <w:rPr>
          <w:rFonts w:ascii="Times New Roman" w:hAnsi="Times New Roman"/>
          <w:sz w:val="24"/>
          <w:szCs w:val="24"/>
        </w:rPr>
        <w:t>cél</w:t>
      </w:r>
      <w:r w:rsidR="07FF9B7E" w:rsidRPr="256C99CE">
        <w:rPr>
          <w:rFonts w:ascii="Times New Roman" w:hAnsi="Times New Roman"/>
          <w:sz w:val="24"/>
          <w:szCs w:val="24"/>
        </w:rPr>
        <w:t>jának</w:t>
      </w:r>
      <w:r w:rsidRPr="256C99CE">
        <w:rPr>
          <w:rFonts w:ascii="Times New Roman" w:hAnsi="Times New Roman"/>
          <w:sz w:val="24"/>
          <w:szCs w:val="24"/>
        </w:rPr>
        <w:t xml:space="preserve"> ismertetése</w:t>
      </w:r>
      <w:bookmarkEnd w:id="6"/>
      <w:bookmarkEnd w:id="7"/>
      <w:bookmarkEnd w:id="8"/>
    </w:p>
    <w:p w14:paraId="30BC171B" w14:textId="77777777" w:rsidR="00ED08AB" w:rsidRPr="00ED08AB" w:rsidRDefault="00ED08AB" w:rsidP="00ED08AB"/>
    <w:p w14:paraId="5C4EF6CA" w14:textId="5CDE123E" w:rsidR="00883F10" w:rsidRPr="006C772C" w:rsidRDefault="44335752" w:rsidP="256C99CE">
      <w:pPr>
        <w:spacing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A projekt célja az, hogy egy felhasználóbarát és esztétikus felületet nyújtson a felhasználók számára egy webalkalmazás vagy weboldal számára. A kódban megvalósított frontend rész lehetővé teszi egy űrlap megjelenítését, amelyen keresztül a felhasználók adatokat tudnak megadni vagy kiválasztani.</w:t>
      </w:r>
    </w:p>
    <w:p w14:paraId="50A777BB" w14:textId="3CB5CF87" w:rsidR="00883F10" w:rsidRPr="006C772C" w:rsidRDefault="44335752" w:rsidP="256C99CE">
      <w:pPr>
        <w:spacing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A főbb célok:</w:t>
      </w:r>
    </w:p>
    <w:p w14:paraId="27486E71" w14:textId="77777777" w:rsidR="006C772C" w:rsidRPr="005F7D6B" w:rsidRDefault="44335752" w:rsidP="256C99CE">
      <w:pPr>
        <w:pStyle w:val="Listaszerbekezds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Felhasználói interakció megvalósítása: Az űrlap és a gombok segítségével a felhasználók interakcióba léphetnek az alkalmazással vagy az oldallal, például adatokat küldhetnek be vagy műveleteket végezhetnek.</w:t>
      </w:r>
    </w:p>
    <w:p w14:paraId="03665BC4" w14:textId="1018ECFD" w:rsidR="00883F10" w:rsidRPr="005F7D6B" w:rsidRDefault="44335752" w:rsidP="256C99CE">
      <w:pPr>
        <w:pStyle w:val="Listaszerbekezds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Adatok begyűjtése: Az űrlap lehetőséget biztosít az adatok begyűjtésére a felhasználóktól. Ezek az adatok lehetnek például felhasználói bejelentkezési adatok, regisztrációs adatok vagy egyéb információk.</w:t>
      </w:r>
    </w:p>
    <w:p w14:paraId="422549BA" w14:textId="3C290779" w:rsidR="00883F10" w:rsidRPr="005F7D6B" w:rsidRDefault="44335752" w:rsidP="256C99CE">
      <w:pPr>
        <w:pStyle w:val="Listaszerbekezds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 xml:space="preserve">Felhasználói élmény javítása: Az átlátható és esztétikus megjelenés segít abban, hogy a felhasználók könnyen és hatékonyan tudjanak navigálni az alkalmazásban vagy az oldalon. Az interaktív elemek, például a gombok </w:t>
      </w:r>
      <w:proofErr w:type="spellStart"/>
      <w:r w:rsidRPr="256C99CE">
        <w:rPr>
          <w:rFonts w:ascii="Times New Roman" w:hAnsi="Times New Roman"/>
        </w:rPr>
        <w:t>hover</w:t>
      </w:r>
      <w:proofErr w:type="spellEnd"/>
      <w:r w:rsidRPr="256C99CE">
        <w:rPr>
          <w:rFonts w:ascii="Times New Roman" w:hAnsi="Times New Roman"/>
        </w:rPr>
        <w:t xml:space="preserve"> effektje, tovább javítják a felhasználói élményt.</w:t>
      </w:r>
    </w:p>
    <w:p w14:paraId="42D384B7" w14:textId="56D91553" w:rsidR="00883F10" w:rsidRPr="005F7D6B" w:rsidRDefault="44335752" w:rsidP="256C99CE">
      <w:pPr>
        <w:pStyle w:val="Listaszerbekezds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 xml:space="preserve">Képesség kiegészítés: Bár a kód csak a frontend részét tartalmazza, de ez lehetővé teszi a további funkciók és képességek hozzáadását a JavaScript vagy más </w:t>
      </w:r>
      <w:proofErr w:type="spellStart"/>
      <w:r w:rsidRPr="256C99CE">
        <w:rPr>
          <w:rFonts w:ascii="Times New Roman" w:hAnsi="Times New Roman"/>
        </w:rPr>
        <w:t>szkriptnyelvek</w:t>
      </w:r>
      <w:proofErr w:type="spellEnd"/>
      <w:r w:rsidRPr="256C99CE">
        <w:rPr>
          <w:rFonts w:ascii="Times New Roman" w:hAnsi="Times New Roman"/>
        </w:rPr>
        <w:t xml:space="preserve"> segítségével. Például adatok ellenőrzése, </w:t>
      </w:r>
      <w:proofErr w:type="spellStart"/>
      <w:r w:rsidRPr="256C99CE">
        <w:rPr>
          <w:rFonts w:ascii="Times New Roman" w:hAnsi="Times New Roman"/>
        </w:rPr>
        <w:t>validálása</w:t>
      </w:r>
      <w:proofErr w:type="spellEnd"/>
      <w:r w:rsidRPr="256C99CE">
        <w:rPr>
          <w:rFonts w:ascii="Times New Roman" w:hAnsi="Times New Roman"/>
        </w:rPr>
        <w:t>, az űrlap elküldése, vagy egyéb dinamikus viselkedések hozzáadása.</w:t>
      </w:r>
    </w:p>
    <w:p w14:paraId="72C4CCD6" w14:textId="0E0949B0" w:rsidR="00883F10" w:rsidRPr="006C772C" w:rsidRDefault="44335752" w:rsidP="256C99CE">
      <w:pPr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Összességében a projekt célja egy olyan frontend felület létrehozása, amely vonzó és könnyen kezelhető a felhasználók számára, miközben lehetőséget biztosít az adatok begyűjtésére és az interakcióra a felhasználókkal.</w:t>
      </w:r>
    </w:p>
    <w:p w14:paraId="693D1B18" w14:textId="77777777" w:rsidR="00DC6E37" w:rsidRPr="006C772C" w:rsidRDefault="28DC892F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 xml:space="preserve">Az </w:t>
      </w:r>
      <w:r w:rsidR="63DB4516" w:rsidRPr="256C99CE">
        <w:rPr>
          <w:rFonts w:ascii="Times New Roman" w:hAnsi="Times New Roman"/>
        </w:rPr>
        <w:t>oldal</w:t>
      </w:r>
      <w:r w:rsidRPr="256C99CE">
        <w:rPr>
          <w:rFonts w:ascii="Times New Roman" w:hAnsi="Times New Roman"/>
        </w:rPr>
        <w:t xml:space="preserve"> </w:t>
      </w:r>
      <w:r w:rsidR="63DB4516" w:rsidRPr="256C99CE">
        <w:rPr>
          <w:rFonts w:ascii="Times New Roman" w:hAnsi="Times New Roman"/>
        </w:rPr>
        <w:t>három</w:t>
      </w:r>
      <w:r w:rsidRPr="256C99CE">
        <w:rPr>
          <w:rFonts w:ascii="Times New Roman" w:hAnsi="Times New Roman"/>
        </w:rPr>
        <w:t xml:space="preserve"> </w:t>
      </w:r>
      <w:r w:rsidR="63DB4516" w:rsidRPr="256C99CE">
        <w:rPr>
          <w:rFonts w:ascii="Times New Roman" w:hAnsi="Times New Roman"/>
        </w:rPr>
        <w:t>részre osztható</w:t>
      </w:r>
      <w:r w:rsidRPr="256C99CE">
        <w:rPr>
          <w:rFonts w:ascii="Times New Roman" w:hAnsi="Times New Roman"/>
        </w:rPr>
        <w:t>:</w:t>
      </w:r>
    </w:p>
    <w:p w14:paraId="118109B0" w14:textId="36C40858" w:rsidR="00DC6E37" w:rsidRDefault="63DB4516" w:rsidP="256C99CE">
      <w:pPr>
        <w:numPr>
          <w:ilvl w:val="0"/>
          <w:numId w:val="33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Regisztrációs</w:t>
      </w:r>
      <w:r w:rsidR="28DC892F" w:rsidRPr="256C99CE">
        <w:rPr>
          <w:rFonts w:ascii="Times New Roman" w:hAnsi="Times New Roman"/>
        </w:rPr>
        <w:t xml:space="preserve"> </w:t>
      </w:r>
      <w:r w:rsidR="2D84E5AF" w:rsidRPr="256C99CE">
        <w:rPr>
          <w:rFonts w:ascii="Times New Roman" w:hAnsi="Times New Roman"/>
        </w:rPr>
        <w:t>oldal</w:t>
      </w:r>
      <w:r w:rsidR="28DC892F" w:rsidRPr="256C99CE">
        <w:rPr>
          <w:rFonts w:ascii="Times New Roman" w:hAnsi="Times New Roman"/>
        </w:rPr>
        <w:t xml:space="preserve">: </w:t>
      </w:r>
      <w:r w:rsidR="2E088998" w:rsidRPr="256C99CE">
        <w:rPr>
          <w:rFonts w:ascii="Times New Roman" w:hAnsi="Times New Roman"/>
        </w:rPr>
        <w:t>Ezen az oldalon tudunk létrehozni új fiókot.</w:t>
      </w:r>
      <w:r w:rsidR="3A86617F" w:rsidRPr="256C99CE">
        <w:rPr>
          <w:rFonts w:ascii="Times New Roman" w:hAnsi="Times New Roman"/>
        </w:rPr>
        <w:t xml:space="preserve"> </w:t>
      </w:r>
      <w:r w:rsidR="2E088998" w:rsidRPr="256C99CE">
        <w:rPr>
          <w:rFonts w:ascii="Times New Roman" w:hAnsi="Times New Roman"/>
        </w:rPr>
        <w:t xml:space="preserve">Ezzel tudunk majd később bejelentkezni. Szükséges </w:t>
      </w:r>
      <w:r w:rsidR="7E955AC5" w:rsidRPr="256C99CE">
        <w:rPr>
          <w:rFonts w:ascii="Times New Roman" w:hAnsi="Times New Roman"/>
        </w:rPr>
        <w:t xml:space="preserve">mezőket kitöltenünk ilyenek a </w:t>
      </w:r>
      <w:r w:rsidR="00ED08AB" w:rsidRPr="256C99CE">
        <w:rPr>
          <w:rFonts w:ascii="Times New Roman" w:hAnsi="Times New Roman"/>
        </w:rPr>
        <w:t>felhasználónév, jelszó</w:t>
      </w:r>
      <w:r w:rsidR="7E955AC5" w:rsidRPr="256C99CE">
        <w:rPr>
          <w:rFonts w:ascii="Times New Roman" w:hAnsi="Times New Roman"/>
        </w:rPr>
        <w:t xml:space="preserve"> és email c</w:t>
      </w:r>
      <w:r w:rsidR="005F7D6B" w:rsidRPr="256C99CE">
        <w:rPr>
          <w:rFonts w:ascii="Times New Roman" w:hAnsi="Times New Roman"/>
        </w:rPr>
        <w:t>í</w:t>
      </w:r>
      <w:r w:rsidR="7E955AC5" w:rsidRPr="256C99CE">
        <w:rPr>
          <w:rFonts w:ascii="Times New Roman" w:hAnsi="Times New Roman"/>
        </w:rPr>
        <w:t>m. Az utóbbit az oldal ellenőrzi is!</w:t>
      </w:r>
    </w:p>
    <w:p w14:paraId="6FED7327" w14:textId="77777777" w:rsidR="00ED08AB" w:rsidRPr="006C772C" w:rsidRDefault="00ED08AB" w:rsidP="00ED08AB">
      <w:pPr>
        <w:numPr>
          <w:ilvl w:val="0"/>
          <w:numId w:val="33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Bejelentkezés oldal: Ezen az oldalon tudunk bejelentkezni az oldalba. Amint a megfelelő adatokat be tápláljuk, az oldal le ellenőrzi ezek helyességét és a főoldalra továbbit minket.</w:t>
      </w:r>
    </w:p>
    <w:p w14:paraId="1324882F" w14:textId="1F1F35A8" w:rsidR="00ED08AB" w:rsidRPr="00ED08AB" w:rsidRDefault="00ED08AB" w:rsidP="00ED08AB">
      <w:pPr>
        <w:numPr>
          <w:ilvl w:val="0"/>
          <w:numId w:val="33"/>
        </w:numPr>
        <w:tabs>
          <w:tab w:val="left" w:pos="284"/>
          <w:tab w:val="left" w:pos="1545"/>
        </w:tabs>
        <w:spacing w:after="0" w:line="360" w:lineRule="auto"/>
        <w:ind w:left="714" w:hanging="357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 xml:space="preserve">Fő oldal: Itt tudunk </w:t>
      </w:r>
      <w:r w:rsidRPr="256C99CE">
        <w:rPr>
          <w:rFonts w:ascii="Times New Roman" w:hAnsi="Times New Roman"/>
        </w:rPr>
        <w:t>beküldeni zenéket</w:t>
      </w:r>
      <w:r w:rsidRPr="256C99CE">
        <w:rPr>
          <w:rFonts w:ascii="Times New Roman" w:hAnsi="Times New Roman"/>
        </w:rPr>
        <w:t xml:space="preserve"> a zene előadó, cím és a </w:t>
      </w:r>
      <w:r w:rsidRPr="256C99CE">
        <w:rPr>
          <w:rFonts w:ascii="Times New Roman" w:hAnsi="Times New Roman"/>
        </w:rPr>
        <w:t>YouTube</w:t>
      </w:r>
      <w:r w:rsidRPr="256C99CE">
        <w:rPr>
          <w:rFonts w:ascii="Times New Roman" w:hAnsi="Times New Roman"/>
        </w:rPr>
        <w:t xml:space="preserve"> linkjét megadva, tovább</w:t>
      </w:r>
      <w:r>
        <w:rPr>
          <w:rFonts w:ascii="Times New Roman" w:hAnsi="Times New Roman"/>
        </w:rPr>
        <w:t>á</w:t>
      </w:r>
      <w:r w:rsidRPr="256C99CE">
        <w:rPr>
          <w:rFonts w:ascii="Times New Roman" w:hAnsi="Times New Roman"/>
        </w:rPr>
        <w:t xml:space="preserve"> </w:t>
      </w:r>
      <w:r w:rsidRPr="256C99CE">
        <w:rPr>
          <w:rFonts w:ascii="Times New Roman" w:hAnsi="Times New Roman"/>
        </w:rPr>
        <w:t>itt</w:t>
      </w:r>
      <w:r w:rsidRPr="256C99CE">
        <w:rPr>
          <w:rFonts w:ascii="Times New Roman" w:hAnsi="Times New Roman"/>
        </w:rPr>
        <w:t xml:space="preserve"> láthatjuk az eddig beküldött zenék rangsorát.</w:t>
      </w:r>
    </w:p>
    <w:p w14:paraId="59E8E641" w14:textId="36DDE283" w:rsidR="00ED08AB" w:rsidRPr="00ED08AB" w:rsidRDefault="00ED08AB" w:rsidP="00ED08AB">
      <w:pPr>
        <w:tabs>
          <w:tab w:val="left" w:pos="284"/>
        </w:tabs>
        <w:spacing w:after="0" w:line="360" w:lineRule="auto"/>
        <w:ind w:firstLine="284"/>
        <w:jc w:val="both"/>
        <w:rPr>
          <w:rFonts w:ascii="Times New Roman" w:hAnsi="Times New Roman"/>
          <w:b/>
          <w:bCs/>
        </w:rPr>
      </w:pPr>
      <w:r w:rsidRPr="00ED08AB">
        <w:rPr>
          <w:rFonts w:ascii="Times New Roman" w:hAnsi="Times New Roman"/>
          <w:b/>
          <w:bCs/>
        </w:rPr>
        <w:lastRenderedPageBreak/>
        <w:t>1.2. A projekt felépítése</w:t>
      </w:r>
    </w:p>
    <w:p w14:paraId="47C1B78D" w14:textId="1BCAD1CA" w:rsidR="1E2D51B8" w:rsidRPr="00ED08AB" w:rsidRDefault="00ED08AB" w:rsidP="00ED08AB">
      <w:pPr>
        <w:tabs>
          <w:tab w:val="left" w:pos="284"/>
        </w:tabs>
        <w:spacing w:after="0" w:line="360" w:lineRule="auto"/>
        <w:ind w:firstLine="284"/>
        <w:jc w:val="both"/>
        <w:rPr>
          <w:rFonts w:ascii="Times New Roman" w:hAnsi="Times New Roman"/>
        </w:rPr>
      </w:pPr>
      <w:r w:rsidRPr="00ED08AB">
        <w:rPr>
          <w:rFonts w:ascii="Times New Roman" w:hAnsi="Times New Roman"/>
        </w:rPr>
        <w:t xml:space="preserve">1.2.1. </w:t>
      </w:r>
      <w:r w:rsidR="1E2D51B8" w:rsidRPr="00ED08AB">
        <w:rPr>
          <w:rFonts w:ascii="Times New Roman" w:hAnsi="Times New Roman"/>
        </w:rPr>
        <w:t>A regisztrációs oldal</w:t>
      </w:r>
    </w:p>
    <w:p w14:paraId="3A835C87" w14:textId="77777777" w:rsidR="256C99CE" w:rsidRDefault="256C99CE" w:rsidP="256C99CE">
      <w:pPr>
        <w:tabs>
          <w:tab w:val="left" w:pos="284"/>
        </w:tabs>
        <w:spacing w:after="0" w:line="360" w:lineRule="auto"/>
        <w:ind w:firstLine="284"/>
        <w:jc w:val="both"/>
        <w:rPr>
          <w:rFonts w:ascii="Times New Roman" w:hAnsi="Times New Roman"/>
        </w:rPr>
      </w:pPr>
    </w:p>
    <w:p w14:paraId="15195695" w14:textId="796532CA" w:rsidR="1E2D51B8" w:rsidRDefault="1E2D51B8" w:rsidP="256C99CE">
      <w:pPr>
        <w:tabs>
          <w:tab w:val="left" w:pos="284"/>
          <w:tab w:val="left" w:pos="1545"/>
        </w:tabs>
        <w:spacing w:after="0" w:line="360" w:lineRule="auto"/>
        <w:ind w:firstLine="284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 xml:space="preserve">A regisztrációs oldalon egy egyszerű űrlap kitöltése után </w:t>
      </w:r>
      <w:r w:rsidR="00ED08AB">
        <w:rPr>
          <w:rFonts w:ascii="Times New Roman" w:hAnsi="Times New Roman"/>
        </w:rPr>
        <w:t xml:space="preserve">lehetőség van a regisztrációra. </w:t>
      </w:r>
    </w:p>
    <w:p w14:paraId="39DCFC8E" w14:textId="77777777" w:rsidR="1E2D51B8" w:rsidRDefault="1E2D51B8" w:rsidP="00ED08AB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/>
          <w:noProof/>
        </w:rPr>
      </w:pPr>
      <w:r>
        <w:rPr>
          <w:noProof/>
        </w:rPr>
        <w:drawing>
          <wp:inline distT="0" distB="0" distL="0" distR="0" wp14:anchorId="70B23D40" wp14:editId="120D31CD">
            <wp:extent cx="5191126" cy="4981574"/>
            <wp:effectExtent l="0" t="0" r="0" b="0"/>
            <wp:docPr id="15140783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6" cy="498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DD93" w14:textId="3C26CBD7" w:rsidR="1E2D51B8" w:rsidRDefault="00ED08AB" w:rsidP="00ED08AB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b/>
          <w:bCs/>
          <w:sz w:val="18"/>
          <w:szCs w:val="18"/>
        </w:rPr>
        <w:t>1</w:t>
      </w:r>
      <w:r w:rsidR="1E2D51B8" w:rsidRPr="256C99CE">
        <w:rPr>
          <w:rFonts w:ascii="Times New Roman" w:hAnsi="Times New Roman"/>
          <w:b/>
          <w:bCs/>
          <w:sz w:val="18"/>
          <w:szCs w:val="18"/>
        </w:rPr>
        <w:t>.ábra</w:t>
      </w:r>
      <w:r w:rsidR="1E2D51B8" w:rsidRPr="256C99CE">
        <w:rPr>
          <w:rFonts w:ascii="Times New Roman" w:hAnsi="Times New Roman"/>
          <w:sz w:val="18"/>
          <w:szCs w:val="18"/>
        </w:rPr>
        <w:t xml:space="preserve"> – Regisztrációs oldal</w:t>
      </w:r>
    </w:p>
    <w:p w14:paraId="42E239E8" w14:textId="77777777" w:rsidR="256C99CE" w:rsidRDefault="256C99CE" w:rsidP="256C99CE">
      <w:pPr>
        <w:tabs>
          <w:tab w:val="left" w:pos="284"/>
          <w:tab w:val="left" w:pos="1545"/>
        </w:tabs>
        <w:spacing w:line="360" w:lineRule="auto"/>
        <w:jc w:val="both"/>
        <w:rPr>
          <w:rFonts w:ascii="Times New Roman" w:hAnsi="Times New Roman"/>
        </w:rPr>
      </w:pPr>
    </w:p>
    <w:p w14:paraId="1FC39945" w14:textId="27612109" w:rsidR="00932019" w:rsidRPr="006C772C" w:rsidRDefault="1E2D51B8" w:rsidP="00EF4F3D">
      <w:pPr>
        <w:spacing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 xml:space="preserve">Az HTML kód tartalmazza a regisztrációs űrlapot és annak elemeit, </w:t>
      </w:r>
      <w:r w:rsidR="00ED08AB">
        <w:rPr>
          <w:rFonts w:ascii="Times New Roman" w:hAnsi="Times New Roman"/>
        </w:rPr>
        <w:t xml:space="preserve">mint a </w:t>
      </w:r>
      <w:r w:rsidRPr="256C99CE">
        <w:rPr>
          <w:rFonts w:ascii="Times New Roman" w:hAnsi="Times New Roman"/>
        </w:rPr>
        <w:t>felhasználónév</w:t>
      </w:r>
      <w:r w:rsidR="00ED08AB">
        <w:rPr>
          <w:rFonts w:ascii="Times New Roman" w:hAnsi="Times New Roman"/>
        </w:rPr>
        <w:t xml:space="preserve">, a vezeték és keresztnév, az email cím és a </w:t>
      </w:r>
      <w:r w:rsidRPr="256C99CE">
        <w:rPr>
          <w:rFonts w:ascii="Times New Roman" w:hAnsi="Times New Roman"/>
        </w:rPr>
        <w:t>jelszó mezőket.</w:t>
      </w:r>
      <w:r w:rsidR="00ED08AB">
        <w:rPr>
          <w:rFonts w:ascii="Times New Roman" w:hAnsi="Times New Roman"/>
        </w:rPr>
        <w:t xml:space="preserve"> </w:t>
      </w:r>
      <w:r w:rsidR="00EF4F3D">
        <w:rPr>
          <w:rFonts w:ascii="Times New Roman" w:hAnsi="Times New Roman"/>
        </w:rPr>
        <w:t xml:space="preserve">Majd az adatok kitöltse után a felhasználónak a regisztráció gombra kell kattintania. Amennyiben a felhasználó rendelkezik már fiókkal, akkor lehetősége van a bejelentkezés oldalra navigálni. </w:t>
      </w:r>
      <w:r w:rsidRPr="256C99CE">
        <w:rPr>
          <w:rFonts w:ascii="Times New Roman" w:hAnsi="Times New Roman"/>
        </w:rPr>
        <w:t>A CSS stílusok formázzák az űrlapot és elemeit, hogy vonzó és felhasználóbarát megjelenést biztosítsanak.</w:t>
      </w:r>
      <w:r w:rsidR="00ED08AB">
        <w:rPr>
          <w:rFonts w:ascii="Times New Roman" w:hAnsi="Times New Roman"/>
        </w:rPr>
        <w:t xml:space="preserve"> </w:t>
      </w:r>
      <w:r w:rsidRPr="256C99CE">
        <w:rPr>
          <w:rFonts w:ascii="Times New Roman" w:hAnsi="Times New Roman"/>
        </w:rPr>
        <w:t>A színhasználat és az átlátszó háttér segít abban, hogy a felhasználók figyelme az űrlapra irányuljon, miközben a háttérkép továbbra is látványos és vonzó marad.</w:t>
      </w:r>
    </w:p>
    <w:p w14:paraId="513017E5" w14:textId="6E5644F7" w:rsidR="00CE61ED" w:rsidRPr="006C772C" w:rsidRDefault="00EF4F3D" w:rsidP="256C99CE">
      <w:pPr>
        <w:pStyle w:val="Cmsor3"/>
        <w:tabs>
          <w:tab w:val="left" w:pos="284"/>
        </w:tabs>
        <w:spacing w:before="0" w:line="360" w:lineRule="auto"/>
        <w:jc w:val="both"/>
        <w:rPr>
          <w:rFonts w:ascii="Times New Roman" w:hAnsi="Times New Roman"/>
        </w:rPr>
      </w:pPr>
      <w:bookmarkStart w:id="9" w:name="_Toc135842966"/>
      <w:bookmarkStart w:id="10" w:name="_Toc1053611496"/>
      <w:bookmarkStart w:id="11" w:name="_Toc211989570"/>
      <w:r w:rsidRPr="256C99CE">
        <w:rPr>
          <w:rFonts w:ascii="Times New Roman" w:hAnsi="Times New Roman"/>
        </w:rPr>
        <w:lastRenderedPageBreak/>
        <w:t>1.2.1. Bejelentkező</w:t>
      </w:r>
      <w:r w:rsidR="5F740E5C" w:rsidRPr="256C99CE">
        <w:rPr>
          <w:rFonts w:ascii="Times New Roman" w:hAnsi="Times New Roman"/>
        </w:rPr>
        <w:t xml:space="preserve"> oldal</w:t>
      </w:r>
      <w:bookmarkEnd w:id="9"/>
      <w:bookmarkEnd w:id="10"/>
      <w:bookmarkEnd w:id="11"/>
    </w:p>
    <w:p w14:paraId="21566C63" w14:textId="2C2FEE64" w:rsidR="00CC1687" w:rsidRPr="005F7D6B" w:rsidRDefault="20AFC2AE" w:rsidP="256C99CE">
      <w:pPr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Az oldal egy egyszerű, de hatékony bejelentkezési felületet biztosít a felhasználók számára.</w:t>
      </w:r>
      <w:r w:rsidR="005F7D6B" w:rsidRPr="256C99CE">
        <w:rPr>
          <w:rFonts w:ascii="Times New Roman" w:hAnsi="Times New Roman"/>
        </w:rPr>
        <w:t xml:space="preserve"> </w:t>
      </w:r>
      <w:r w:rsidRPr="256C99CE">
        <w:rPr>
          <w:rFonts w:ascii="Times New Roman" w:hAnsi="Times New Roman"/>
        </w:rPr>
        <w:t>A felhasználót egy egyszínű háttér fogadja, amely minimalista megjelenést kölcsönöz az oldalnak.</w:t>
      </w:r>
      <w:r w:rsidR="005F7D6B" w:rsidRPr="256C99CE">
        <w:rPr>
          <w:rFonts w:ascii="Times New Roman" w:hAnsi="Times New Roman"/>
        </w:rPr>
        <w:t xml:space="preserve"> </w:t>
      </w:r>
      <w:r w:rsidRPr="256C99CE">
        <w:rPr>
          <w:rFonts w:ascii="Times New Roman" w:hAnsi="Times New Roman"/>
        </w:rPr>
        <w:t>A bejelentkezési űrlap egy átlátszó szürke háttérrel rendelkező konténerben található középre igazítva.</w:t>
      </w:r>
      <w:r w:rsidR="005F7D6B" w:rsidRPr="256C99CE">
        <w:rPr>
          <w:rFonts w:ascii="Times New Roman" w:hAnsi="Times New Roman"/>
        </w:rPr>
        <w:t xml:space="preserve"> </w:t>
      </w:r>
      <w:r w:rsidRPr="256C99CE">
        <w:rPr>
          <w:rFonts w:ascii="Times New Roman" w:hAnsi="Times New Roman"/>
        </w:rPr>
        <w:t>Az input mezők és a bejelentkezés gomb egyszerű stílussal rendelkeznek, a felhasználók figyelmét középre vonzzák.</w:t>
      </w:r>
      <w:r w:rsidR="00EF4F3D">
        <w:rPr>
          <w:rFonts w:ascii="Times New Roman" w:hAnsi="Times New Roman"/>
        </w:rPr>
        <w:t xml:space="preserve"> A vezeték és keresztnév, valamint a jelszó megadása után lehetősége van a felhasználónak a bejelentkezésre. Az oldalon helyet kapott egy kis jelölőnégyzet, mely arra szolgál, hogy a felhasználó bejelentkezve maradjon. Ha a felhasználónak nincs felhasználói fiókja, akkor lehetősége van a regisztráció oldalra navigálni.</w:t>
      </w:r>
    </w:p>
    <w:p w14:paraId="0E64B0F3" w14:textId="3649D445" w:rsidR="00CC1687" w:rsidRPr="006C772C" w:rsidRDefault="00CC1687" w:rsidP="256C99CE">
      <w:pPr>
        <w:spacing w:after="0" w:line="360" w:lineRule="auto"/>
        <w:jc w:val="both"/>
        <w:rPr>
          <w:rFonts w:ascii="Times New Roman" w:hAnsi="Times New Roman"/>
        </w:rPr>
      </w:pPr>
    </w:p>
    <w:p w14:paraId="34CE0A41" w14:textId="761BC10C" w:rsidR="00CC1687" w:rsidRPr="006C772C" w:rsidRDefault="331C2038" w:rsidP="256C99CE">
      <w:pPr>
        <w:tabs>
          <w:tab w:val="left" w:pos="284"/>
          <w:tab w:val="left" w:pos="1545"/>
        </w:tabs>
        <w:spacing w:after="0" w:line="360" w:lineRule="auto"/>
        <w:ind w:left="720"/>
        <w:jc w:val="center"/>
        <w:rPr>
          <w:rFonts w:ascii="Times New Roman" w:hAnsi="Times New Roman"/>
          <w:noProof/>
          <w:lang w:val="en-US" w:bidi="ar-SA"/>
        </w:rPr>
      </w:pPr>
      <w:r>
        <w:rPr>
          <w:noProof/>
        </w:rPr>
        <w:drawing>
          <wp:inline distT="0" distB="0" distL="0" distR="0" wp14:anchorId="66DD4C9E" wp14:editId="1ACB76A4">
            <wp:extent cx="4572000" cy="2619375"/>
            <wp:effectExtent l="0" t="0" r="0" b="0"/>
            <wp:docPr id="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450D" w14:textId="4A5A349F" w:rsidR="18305788" w:rsidRPr="006C772C" w:rsidRDefault="00EF4F3D" w:rsidP="256C99CE">
      <w:pPr>
        <w:tabs>
          <w:tab w:val="left" w:pos="284"/>
          <w:tab w:val="left" w:pos="1545"/>
        </w:tabs>
        <w:spacing w:after="0" w:line="360" w:lineRule="auto"/>
        <w:ind w:left="720"/>
        <w:jc w:val="center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b/>
          <w:bCs/>
          <w:sz w:val="18"/>
          <w:szCs w:val="18"/>
        </w:rPr>
        <w:t>2</w:t>
      </w:r>
      <w:r w:rsidR="18305788" w:rsidRPr="256C99CE">
        <w:rPr>
          <w:rFonts w:ascii="Times New Roman" w:hAnsi="Times New Roman"/>
          <w:b/>
          <w:bCs/>
          <w:sz w:val="18"/>
          <w:szCs w:val="18"/>
        </w:rPr>
        <w:t>.ábra</w:t>
      </w:r>
      <w:r w:rsidR="18305788" w:rsidRPr="256C99CE">
        <w:rPr>
          <w:rFonts w:ascii="Times New Roman" w:hAnsi="Times New Roman"/>
          <w:sz w:val="18"/>
          <w:szCs w:val="18"/>
        </w:rPr>
        <w:t xml:space="preserve"> – A bejelentkezés oldal</w:t>
      </w:r>
    </w:p>
    <w:p w14:paraId="118D2ADB" w14:textId="67BBFF58" w:rsidR="004F0DB4" w:rsidRPr="006C772C" w:rsidRDefault="001036B8" w:rsidP="256C99CE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/>
        </w:rPr>
      </w:pPr>
      <w:r w:rsidRPr="006C772C">
        <w:rPr>
          <w:rFonts w:ascii="Times New Roman" w:hAnsi="Times New Roman"/>
          <w:szCs w:val="24"/>
        </w:rPr>
        <w:lastRenderedPageBreak/>
        <w:tab/>
      </w:r>
      <w:r w:rsidR="022D5DB2" w:rsidRPr="256C99CE">
        <w:rPr>
          <w:rFonts w:ascii="Times New Roman" w:hAnsi="Times New Roman"/>
        </w:rPr>
        <w:t>A következő programrész felelős a bejelentkez</w:t>
      </w:r>
      <w:r w:rsidR="7A6A66DC" w:rsidRPr="256C99CE">
        <w:rPr>
          <w:rFonts w:ascii="Times New Roman" w:hAnsi="Times New Roman"/>
        </w:rPr>
        <w:t xml:space="preserve">ő oldal </w:t>
      </w:r>
      <w:r w:rsidR="00AF7D26" w:rsidRPr="256C99CE">
        <w:rPr>
          <w:rFonts w:ascii="Times New Roman" w:hAnsi="Times New Roman"/>
        </w:rPr>
        <w:t>megjelenéséért,</w:t>
      </w:r>
      <w:r w:rsidR="7A6A66DC" w:rsidRPr="256C99CE">
        <w:rPr>
          <w:rFonts w:ascii="Times New Roman" w:hAnsi="Times New Roman"/>
        </w:rPr>
        <w:t xml:space="preserve"> valamint elrendezéséért</w:t>
      </w:r>
      <w:r w:rsidR="26006842" w:rsidRPr="256C99CE">
        <w:rPr>
          <w:rFonts w:ascii="Times New Roman" w:hAnsi="Times New Roman"/>
        </w:rPr>
        <w:t>:</w:t>
      </w:r>
      <w:r w:rsidR="5FE26A1C" w:rsidRPr="006C772C">
        <w:rPr>
          <w:rFonts w:ascii="Times New Roman" w:hAnsi="Times New Roman"/>
          <w:noProof/>
        </w:rPr>
        <w:drawing>
          <wp:inline distT="0" distB="0" distL="0" distR="0" wp14:anchorId="4EA1A204" wp14:editId="2FAD899C">
            <wp:extent cx="6130675" cy="7123824"/>
            <wp:effectExtent l="0" t="0" r="0" b="0"/>
            <wp:docPr id="1443970325" name="Kép 144397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675" cy="7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DB82" w14:textId="19E6D5F1" w:rsidR="004F0DB4" w:rsidRPr="006C772C" w:rsidRDefault="23950E35" w:rsidP="256C99CE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D2DF820" wp14:editId="2F8C74A2">
            <wp:extent cx="6124574" cy="7754176"/>
            <wp:effectExtent l="0" t="0" r="0" b="0"/>
            <wp:docPr id="1590737571" name="Kép 1590737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59073757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77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F3D">
        <w:rPr>
          <w:rFonts w:ascii="Times New Roman" w:hAnsi="Times New Roman"/>
          <w:b/>
          <w:bCs/>
          <w:sz w:val="18"/>
          <w:szCs w:val="18"/>
        </w:rPr>
        <w:t>3</w:t>
      </w:r>
      <w:r w:rsidR="078D44AA" w:rsidRPr="256C99CE">
        <w:rPr>
          <w:rFonts w:ascii="Times New Roman" w:hAnsi="Times New Roman"/>
          <w:b/>
          <w:bCs/>
          <w:sz w:val="18"/>
          <w:szCs w:val="18"/>
        </w:rPr>
        <w:t>.ábra</w:t>
      </w:r>
      <w:r w:rsidR="078D44AA" w:rsidRPr="256C99CE">
        <w:rPr>
          <w:rFonts w:ascii="Times New Roman" w:hAnsi="Times New Roman"/>
          <w:sz w:val="18"/>
          <w:szCs w:val="18"/>
        </w:rPr>
        <w:t xml:space="preserve"> – A bejelentkezéshez szükséges oldal felületéért szolgáló kód részlet</w:t>
      </w:r>
      <w:r w:rsidR="62D0EB4B" w:rsidRPr="256C99CE">
        <w:rPr>
          <w:rFonts w:ascii="Times New Roman" w:hAnsi="Times New Roman"/>
          <w:sz w:val="21"/>
          <w:szCs w:val="21"/>
        </w:rPr>
        <w:t xml:space="preserve"> </w:t>
      </w:r>
    </w:p>
    <w:p w14:paraId="105C7C31" w14:textId="54AF3D5A" w:rsidR="256C99CE" w:rsidRDefault="256C99CE" w:rsidP="256C99CE">
      <w:pPr>
        <w:spacing w:line="360" w:lineRule="auto"/>
        <w:jc w:val="both"/>
        <w:rPr>
          <w:rFonts w:ascii="Times New Roman" w:hAnsi="Times New Roman"/>
        </w:rPr>
      </w:pPr>
    </w:p>
    <w:p w14:paraId="432F3CB9" w14:textId="77777777" w:rsidR="00EF4F3D" w:rsidRDefault="00EF4F3D" w:rsidP="256C99CE">
      <w:pPr>
        <w:spacing w:line="360" w:lineRule="auto"/>
        <w:jc w:val="both"/>
        <w:rPr>
          <w:rFonts w:ascii="Times New Roman" w:hAnsi="Times New Roman"/>
        </w:rPr>
      </w:pPr>
    </w:p>
    <w:p w14:paraId="2F306054" w14:textId="1CC81736" w:rsidR="50ABFDDD" w:rsidRDefault="00EF4F3D" w:rsidP="256C99CE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 kód magyarázata:</w:t>
      </w:r>
    </w:p>
    <w:p w14:paraId="0844909A" w14:textId="6FFD1ECA" w:rsidR="05B09E42" w:rsidRDefault="05B09E42" w:rsidP="000E1399">
      <w:pPr>
        <w:spacing w:after="0" w:line="360" w:lineRule="auto"/>
        <w:jc w:val="both"/>
        <w:rPr>
          <w:rFonts w:ascii="Times New Roman" w:hAnsi="Times New Roman"/>
        </w:rPr>
      </w:pPr>
      <w:proofErr w:type="spellStart"/>
      <w:r w:rsidRPr="256C99CE">
        <w:rPr>
          <w:rFonts w:ascii="Times New Roman" w:hAnsi="Times New Roman"/>
        </w:rPr>
        <w:t>placeholder</w:t>
      </w:r>
      <w:proofErr w:type="spellEnd"/>
      <w:r w:rsidRPr="256C99CE">
        <w:rPr>
          <w:rFonts w:ascii="Times New Roman" w:hAnsi="Times New Roman"/>
        </w:rPr>
        <w:t xml:space="preserve"> osztály stílusai:</w:t>
      </w:r>
    </w:p>
    <w:p w14:paraId="409D3C36" w14:textId="4EAA95C5" w:rsidR="05B09E42" w:rsidRPr="00EF4F3D" w:rsidRDefault="05B09E42" w:rsidP="000E1399">
      <w:pPr>
        <w:pStyle w:val="Listaszerbekezds"/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/>
        </w:rPr>
      </w:pPr>
      <w:r w:rsidRPr="00EF4F3D">
        <w:rPr>
          <w:rFonts w:ascii="Times New Roman" w:hAnsi="Times New Roman"/>
        </w:rPr>
        <w:t>A "top: 1rem;" és "</w:t>
      </w:r>
      <w:proofErr w:type="spellStart"/>
      <w:r w:rsidRPr="00EF4F3D">
        <w:rPr>
          <w:rFonts w:ascii="Times New Roman" w:hAnsi="Times New Roman"/>
        </w:rPr>
        <w:t>left</w:t>
      </w:r>
      <w:proofErr w:type="spellEnd"/>
      <w:r w:rsidRPr="00EF4F3D">
        <w:rPr>
          <w:rFonts w:ascii="Times New Roman" w:hAnsi="Times New Roman"/>
        </w:rPr>
        <w:t xml:space="preserve">: 1rem;" tulajdonságok meghatározzák az elem helyzetét, 1 </w:t>
      </w:r>
      <w:proofErr w:type="spellStart"/>
      <w:r w:rsidRPr="00EF4F3D">
        <w:rPr>
          <w:rFonts w:ascii="Times New Roman" w:hAnsi="Times New Roman"/>
        </w:rPr>
        <w:t>rem</w:t>
      </w:r>
      <w:proofErr w:type="spellEnd"/>
      <w:r w:rsidRPr="00EF4F3D">
        <w:rPr>
          <w:rFonts w:ascii="Times New Roman" w:hAnsi="Times New Roman"/>
        </w:rPr>
        <w:t xml:space="preserve"> távolságra a felső és bal széltől.</w:t>
      </w:r>
    </w:p>
    <w:p w14:paraId="77FB0317" w14:textId="7495540B" w:rsidR="05B09E42" w:rsidRPr="00EF4F3D" w:rsidRDefault="05B09E42" w:rsidP="000E1399">
      <w:pPr>
        <w:pStyle w:val="Listaszerbekezds"/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/>
        </w:rPr>
      </w:pPr>
      <w:r w:rsidRPr="00EF4F3D">
        <w:rPr>
          <w:rFonts w:ascii="Times New Roman" w:hAnsi="Times New Roman"/>
        </w:rPr>
        <w:t>A "</w:t>
      </w:r>
      <w:proofErr w:type="spellStart"/>
      <w:r w:rsidRPr="00EF4F3D">
        <w:rPr>
          <w:rFonts w:ascii="Times New Roman" w:hAnsi="Times New Roman"/>
        </w:rPr>
        <w:t>transform</w:t>
      </w:r>
      <w:proofErr w:type="spellEnd"/>
      <w:r w:rsidRPr="00EF4F3D">
        <w:rPr>
          <w:rFonts w:ascii="Times New Roman" w:hAnsi="Times New Roman"/>
        </w:rPr>
        <w:t>: .5s;" animációt biztosít a stílusok változásához, ami azt jelenti, hogy a transzformáció 0.5 másodperc alatt történik.</w:t>
      </w:r>
    </w:p>
    <w:p w14:paraId="307DABFC" w14:textId="6568B42D" w:rsidR="05B09E42" w:rsidRDefault="05B09E42" w:rsidP="000E1399">
      <w:pPr>
        <w:spacing w:after="0" w:line="360" w:lineRule="auto"/>
        <w:jc w:val="both"/>
        <w:rPr>
          <w:rFonts w:ascii="Times New Roman" w:hAnsi="Times New Roman"/>
        </w:rPr>
      </w:pPr>
      <w:proofErr w:type="spellStart"/>
      <w:r w:rsidRPr="256C99CE">
        <w:rPr>
          <w:rFonts w:ascii="Times New Roman" w:hAnsi="Times New Roman"/>
        </w:rPr>
        <w:t>button</w:t>
      </w:r>
      <w:proofErr w:type="spellEnd"/>
      <w:r w:rsidRPr="256C99CE">
        <w:rPr>
          <w:rFonts w:ascii="Times New Roman" w:hAnsi="Times New Roman"/>
        </w:rPr>
        <w:t xml:space="preserve"> elem stílusai:</w:t>
      </w:r>
    </w:p>
    <w:p w14:paraId="41E3D5B5" w14:textId="2D20BF52" w:rsidR="05B09E42" w:rsidRPr="00EF4F3D" w:rsidRDefault="05B09E42" w:rsidP="000E1399">
      <w:pPr>
        <w:pStyle w:val="Listaszerbekezds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/>
        </w:rPr>
      </w:pPr>
      <w:r w:rsidRPr="00EF4F3D">
        <w:rPr>
          <w:rFonts w:ascii="Times New Roman" w:hAnsi="Times New Roman"/>
        </w:rPr>
        <w:t>A "</w:t>
      </w:r>
      <w:proofErr w:type="spellStart"/>
      <w:r w:rsidRPr="00EF4F3D">
        <w:rPr>
          <w:rFonts w:ascii="Times New Roman" w:hAnsi="Times New Roman"/>
        </w:rPr>
        <w:t>scale</w:t>
      </w:r>
      <w:proofErr w:type="spellEnd"/>
      <w:r w:rsidRPr="00EF4F3D">
        <w:rPr>
          <w:rFonts w:ascii="Times New Roman" w:hAnsi="Times New Roman"/>
        </w:rPr>
        <w:t>: .8;" az elem méretét 80%-ra csökkenti.</w:t>
      </w:r>
    </w:p>
    <w:p w14:paraId="235746AE" w14:textId="79FEDBE9" w:rsidR="05B09E42" w:rsidRPr="00EF4F3D" w:rsidRDefault="05B09E42" w:rsidP="000E1399">
      <w:pPr>
        <w:pStyle w:val="Listaszerbekezds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/>
        </w:rPr>
      </w:pPr>
      <w:r w:rsidRPr="00EF4F3D">
        <w:rPr>
          <w:rFonts w:ascii="Times New Roman" w:hAnsi="Times New Roman"/>
        </w:rPr>
        <w:t>A "</w:t>
      </w:r>
      <w:proofErr w:type="spellStart"/>
      <w:r w:rsidRPr="00EF4F3D">
        <w:rPr>
          <w:rFonts w:ascii="Times New Roman" w:hAnsi="Times New Roman"/>
        </w:rPr>
        <w:t>padding</w:t>
      </w:r>
      <w:proofErr w:type="spellEnd"/>
      <w:r w:rsidRPr="00EF4F3D">
        <w:rPr>
          <w:rFonts w:ascii="Times New Roman" w:hAnsi="Times New Roman"/>
        </w:rPr>
        <w:t>: 2px 10px;" a belső tér kitöltését 2px a felső és alsó részen, valamint 10px a bal és jobb oldalon biztosítja.</w:t>
      </w:r>
    </w:p>
    <w:p w14:paraId="4DB845C6" w14:textId="67D37098" w:rsidR="05B09E42" w:rsidRPr="00EF4F3D" w:rsidRDefault="05B09E42" w:rsidP="000E1399">
      <w:pPr>
        <w:pStyle w:val="Listaszerbekezds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</w:rPr>
      </w:pPr>
      <w:r w:rsidRPr="00EF4F3D">
        <w:rPr>
          <w:rFonts w:ascii="Times New Roman" w:hAnsi="Times New Roman"/>
        </w:rPr>
        <w:t>A "</w:t>
      </w:r>
      <w:proofErr w:type="spellStart"/>
      <w:r w:rsidRPr="00EF4F3D">
        <w:rPr>
          <w:rFonts w:ascii="Times New Roman" w:hAnsi="Times New Roman"/>
        </w:rPr>
        <w:t>background</w:t>
      </w:r>
      <w:proofErr w:type="spellEnd"/>
      <w:r w:rsidRPr="00EF4F3D">
        <w:rPr>
          <w:rFonts w:ascii="Times New Roman" w:hAnsi="Times New Roman"/>
        </w:rPr>
        <w:t>: #262626;" beállítja a háttérszínt.</w:t>
      </w:r>
    </w:p>
    <w:p w14:paraId="0EA2F308" w14:textId="33C5EE84" w:rsidR="05B09E42" w:rsidRPr="00EF4F3D" w:rsidRDefault="05B09E42" w:rsidP="000E1399">
      <w:pPr>
        <w:pStyle w:val="Listaszerbekezds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</w:rPr>
      </w:pPr>
      <w:r w:rsidRPr="00EF4F3D">
        <w:rPr>
          <w:rFonts w:ascii="Times New Roman" w:hAnsi="Times New Roman"/>
        </w:rPr>
        <w:t>A "</w:t>
      </w:r>
      <w:proofErr w:type="spellStart"/>
      <w:r w:rsidRPr="00EF4F3D">
        <w:rPr>
          <w:rFonts w:ascii="Times New Roman" w:hAnsi="Times New Roman"/>
        </w:rPr>
        <w:t>border-radius</w:t>
      </w:r>
      <w:proofErr w:type="spellEnd"/>
      <w:r w:rsidRPr="00EF4F3D">
        <w:rPr>
          <w:rFonts w:ascii="Times New Roman" w:hAnsi="Times New Roman"/>
        </w:rPr>
        <w:t>: 40px;" kerekített sarkokat ad az elemnek.</w:t>
      </w:r>
    </w:p>
    <w:p w14:paraId="639A935F" w14:textId="6EAF768B" w:rsidR="05B09E42" w:rsidRPr="00EF4F3D" w:rsidRDefault="05B09E42" w:rsidP="000E1399">
      <w:pPr>
        <w:pStyle w:val="Listaszerbekezds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</w:rPr>
      </w:pPr>
      <w:r w:rsidRPr="00EF4F3D">
        <w:rPr>
          <w:rFonts w:ascii="Times New Roman" w:hAnsi="Times New Roman"/>
        </w:rPr>
        <w:t>A "</w:t>
      </w:r>
      <w:proofErr w:type="spellStart"/>
      <w:r w:rsidRPr="00EF4F3D">
        <w:rPr>
          <w:rFonts w:ascii="Times New Roman" w:hAnsi="Times New Roman"/>
        </w:rPr>
        <w:t>width</w:t>
      </w:r>
      <w:proofErr w:type="spellEnd"/>
      <w:r w:rsidRPr="00EF4F3D">
        <w:rPr>
          <w:rFonts w:ascii="Times New Roman" w:hAnsi="Times New Roman"/>
        </w:rPr>
        <w:t>: 35%;" az elem szélességét 35%-ra állítja.</w:t>
      </w:r>
    </w:p>
    <w:p w14:paraId="1D2D15E9" w14:textId="7D85CDC1" w:rsidR="05B09E42" w:rsidRPr="00EF4F3D" w:rsidRDefault="05B09E42" w:rsidP="000E1399">
      <w:pPr>
        <w:pStyle w:val="Listaszerbekezds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</w:rPr>
      </w:pPr>
      <w:r w:rsidRPr="00EF4F3D">
        <w:rPr>
          <w:rFonts w:ascii="Times New Roman" w:hAnsi="Times New Roman"/>
        </w:rPr>
        <w:t>A "font-</w:t>
      </w:r>
      <w:proofErr w:type="spellStart"/>
      <w:r w:rsidRPr="00EF4F3D">
        <w:rPr>
          <w:rFonts w:ascii="Times New Roman" w:hAnsi="Times New Roman"/>
        </w:rPr>
        <w:t>size</w:t>
      </w:r>
      <w:proofErr w:type="spellEnd"/>
      <w:r w:rsidRPr="00EF4F3D">
        <w:rPr>
          <w:rFonts w:ascii="Times New Roman" w:hAnsi="Times New Roman"/>
        </w:rPr>
        <w:t xml:space="preserve">: 1.5rem;" a betűméretet 1.5 </w:t>
      </w:r>
      <w:proofErr w:type="spellStart"/>
      <w:r w:rsidRPr="00EF4F3D">
        <w:rPr>
          <w:rFonts w:ascii="Times New Roman" w:hAnsi="Times New Roman"/>
        </w:rPr>
        <w:t>rem</w:t>
      </w:r>
      <w:proofErr w:type="spellEnd"/>
      <w:r w:rsidRPr="00EF4F3D">
        <w:rPr>
          <w:rFonts w:ascii="Times New Roman" w:hAnsi="Times New Roman"/>
        </w:rPr>
        <w:t xml:space="preserve"> méretre állítja.</w:t>
      </w:r>
    </w:p>
    <w:p w14:paraId="55E614C6" w14:textId="57C5453E" w:rsidR="05B09E42" w:rsidRPr="00EF4F3D" w:rsidRDefault="05B09E42" w:rsidP="000E1399">
      <w:pPr>
        <w:pStyle w:val="Listaszerbekezds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</w:rPr>
      </w:pPr>
      <w:r w:rsidRPr="00EF4F3D">
        <w:rPr>
          <w:rFonts w:ascii="Times New Roman" w:hAnsi="Times New Roman"/>
        </w:rPr>
        <w:t>A "font-</w:t>
      </w:r>
      <w:proofErr w:type="spellStart"/>
      <w:r w:rsidRPr="00EF4F3D">
        <w:rPr>
          <w:rFonts w:ascii="Times New Roman" w:hAnsi="Times New Roman"/>
        </w:rPr>
        <w:t>family</w:t>
      </w:r>
      <w:proofErr w:type="spellEnd"/>
      <w:r w:rsidRPr="00EF4F3D">
        <w:rPr>
          <w:rFonts w:ascii="Times New Roman" w:hAnsi="Times New Roman"/>
        </w:rPr>
        <w:t xml:space="preserve">: </w:t>
      </w:r>
      <w:proofErr w:type="spellStart"/>
      <w:r w:rsidRPr="00EF4F3D">
        <w:rPr>
          <w:rFonts w:ascii="Times New Roman" w:hAnsi="Times New Roman"/>
        </w:rPr>
        <w:t>Arial</w:t>
      </w:r>
      <w:proofErr w:type="spellEnd"/>
      <w:r w:rsidRPr="00EF4F3D">
        <w:rPr>
          <w:rFonts w:ascii="Times New Roman" w:hAnsi="Times New Roman"/>
        </w:rPr>
        <w:t xml:space="preserve">;" a betűtípust </w:t>
      </w:r>
      <w:proofErr w:type="spellStart"/>
      <w:r w:rsidRPr="00EF4F3D">
        <w:rPr>
          <w:rFonts w:ascii="Times New Roman" w:hAnsi="Times New Roman"/>
        </w:rPr>
        <w:t>Arialra</w:t>
      </w:r>
      <w:proofErr w:type="spellEnd"/>
      <w:r w:rsidRPr="00EF4F3D">
        <w:rPr>
          <w:rFonts w:ascii="Times New Roman" w:hAnsi="Times New Roman"/>
        </w:rPr>
        <w:t xml:space="preserve"> állítja.</w:t>
      </w:r>
    </w:p>
    <w:p w14:paraId="7DFF130B" w14:textId="6ACE992F" w:rsidR="05B09E42" w:rsidRPr="00EF4F3D" w:rsidRDefault="05B09E42" w:rsidP="000E1399">
      <w:pPr>
        <w:pStyle w:val="Listaszerbekezds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</w:rPr>
      </w:pPr>
      <w:r w:rsidRPr="00EF4F3D">
        <w:rPr>
          <w:rFonts w:ascii="Times New Roman" w:hAnsi="Times New Roman"/>
        </w:rPr>
        <w:t xml:space="preserve">A "margin-top: 1rem;" a felső margót 1 </w:t>
      </w:r>
      <w:proofErr w:type="spellStart"/>
      <w:r w:rsidRPr="00EF4F3D">
        <w:rPr>
          <w:rFonts w:ascii="Times New Roman" w:hAnsi="Times New Roman"/>
        </w:rPr>
        <w:t>rem-re</w:t>
      </w:r>
      <w:proofErr w:type="spellEnd"/>
      <w:r w:rsidRPr="00EF4F3D">
        <w:rPr>
          <w:rFonts w:ascii="Times New Roman" w:hAnsi="Times New Roman"/>
        </w:rPr>
        <w:t xml:space="preserve"> állítja be.</w:t>
      </w:r>
    </w:p>
    <w:p w14:paraId="59113E3A" w14:textId="728BA31A" w:rsidR="05B09E42" w:rsidRPr="00EF4F3D" w:rsidRDefault="05B09E42" w:rsidP="000E1399">
      <w:pPr>
        <w:pStyle w:val="Listaszerbekezds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</w:rPr>
      </w:pPr>
      <w:r w:rsidRPr="00EF4F3D">
        <w:rPr>
          <w:rFonts w:ascii="Times New Roman" w:hAnsi="Times New Roman"/>
        </w:rPr>
        <w:t>A "</w:t>
      </w:r>
      <w:proofErr w:type="spellStart"/>
      <w:r w:rsidRPr="00EF4F3D">
        <w:rPr>
          <w:rFonts w:ascii="Times New Roman" w:hAnsi="Times New Roman"/>
        </w:rPr>
        <w:t>color</w:t>
      </w:r>
      <w:proofErr w:type="spellEnd"/>
      <w:r w:rsidRPr="00EF4F3D">
        <w:rPr>
          <w:rFonts w:ascii="Times New Roman" w:hAnsi="Times New Roman"/>
        </w:rPr>
        <w:t xml:space="preserve">: </w:t>
      </w:r>
      <w:proofErr w:type="spellStart"/>
      <w:r w:rsidRPr="00EF4F3D">
        <w:rPr>
          <w:rFonts w:ascii="Times New Roman" w:hAnsi="Times New Roman"/>
        </w:rPr>
        <w:t>white</w:t>
      </w:r>
      <w:proofErr w:type="spellEnd"/>
      <w:r w:rsidRPr="00EF4F3D">
        <w:rPr>
          <w:rFonts w:ascii="Times New Roman" w:hAnsi="Times New Roman"/>
        </w:rPr>
        <w:t>;" a szöveg színét fehérre állítja.</w:t>
      </w:r>
    </w:p>
    <w:p w14:paraId="54E19D5F" w14:textId="765E1A8D" w:rsidR="05B09E42" w:rsidRPr="00EF4F3D" w:rsidRDefault="05B09E42" w:rsidP="000E1399">
      <w:pPr>
        <w:pStyle w:val="Listaszerbekezds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</w:rPr>
      </w:pPr>
      <w:r w:rsidRPr="00EF4F3D">
        <w:rPr>
          <w:rFonts w:ascii="Times New Roman" w:hAnsi="Times New Roman"/>
        </w:rPr>
        <w:t>A "</w:t>
      </w:r>
      <w:proofErr w:type="spellStart"/>
      <w:r w:rsidRPr="00EF4F3D">
        <w:rPr>
          <w:rFonts w:ascii="Times New Roman" w:hAnsi="Times New Roman"/>
        </w:rPr>
        <w:t>border</w:t>
      </w:r>
      <w:proofErr w:type="spellEnd"/>
      <w:r w:rsidRPr="00EF4F3D">
        <w:rPr>
          <w:rFonts w:ascii="Times New Roman" w:hAnsi="Times New Roman"/>
        </w:rPr>
        <w:t xml:space="preserve">: 1px </w:t>
      </w:r>
      <w:proofErr w:type="spellStart"/>
      <w:r w:rsidRPr="00EF4F3D">
        <w:rPr>
          <w:rFonts w:ascii="Times New Roman" w:hAnsi="Times New Roman"/>
        </w:rPr>
        <w:t>solid</w:t>
      </w:r>
      <w:proofErr w:type="spellEnd"/>
      <w:r w:rsidRPr="00EF4F3D">
        <w:rPr>
          <w:rFonts w:ascii="Times New Roman" w:hAnsi="Times New Roman"/>
        </w:rPr>
        <w:t xml:space="preserve"> </w:t>
      </w:r>
      <w:proofErr w:type="spellStart"/>
      <w:r w:rsidRPr="00EF4F3D">
        <w:rPr>
          <w:rFonts w:ascii="Times New Roman" w:hAnsi="Times New Roman"/>
        </w:rPr>
        <w:t>grey</w:t>
      </w:r>
      <w:proofErr w:type="spellEnd"/>
      <w:r w:rsidRPr="00EF4F3D">
        <w:rPr>
          <w:rFonts w:ascii="Times New Roman" w:hAnsi="Times New Roman"/>
        </w:rPr>
        <w:t>;" szegélyt ad a szürke színű elemhez.</w:t>
      </w:r>
    </w:p>
    <w:p w14:paraId="7521BEE3" w14:textId="3AC4A268" w:rsidR="05B09E42" w:rsidRPr="00EF4F3D" w:rsidRDefault="05B09E42" w:rsidP="000E1399">
      <w:pPr>
        <w:pStyle w:val="Listaszerbekezds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</w:rPr>
      </w:pPr>
      <w:r w:rsidRPr="00EF4F3D">
        <w:rPr>
          <w:rFonts w:ascii="Times New Roman" w:hAnsi="Times New Roman"/>
        </w:rPr>
        <w:t>A "</w:t>
      </w:r>
      <w:proofErr w:type="spellStart"/>
      <w:r w:rsidRPr="00EF4F3D">
        <w:rPr>
          <w:rFonts w:ascii="Times New Roman" w:hAnsi="Times New Roman"/>
        </w:rPr>
        <w:t>position</w:t>
      </w:r>
      <w:proofErr w:type="spellEnd"/>
      <w:r w:rsidRPr="00EF4F3D">
        <w:rPr>
          <w:rFonts w:ascii="Times New Roman" w:hAnsi="Times New Roman"/>
        </w:rPr>
        <w:t xml:space="preserve">: </w:t>
      </w:r>
      <w:proofErr w:type="spellStart"/>
      <w:r w:rsidRPr="00EF4F3D">
        <w:rPr>
          <w:rFonts w:ascii="Times New Roman" w:hAnsi="Times New Roman"/>
        </w:rPr>
        <w:t>relative</w:t>
      </w:r>
      <w:proofErr w:type="spellEnd"/>
      <w:r w:rsidRPr="00EF4F3D">
        <w:rPr>
          <w:rFonts w:ascii="Times New Roman" w:hAnsi="Times New Roman"/>
        </w:rPr>
        <w:t>;" relatív pozíciót biztosít az elemhez.</w:t>
      </w:r>
    </w:p>
    <w:p w14:paraId="3CCF8772" w14:textId="1EDA01D6" w:rsidR="05B09E42" w:rsidRPr="00EF4F3D" w:rsidRDefault="05B09E42" w:rsidP="000E1399">
      <w:pPr>
        <w:pStyle w:val="Listaszerbekezds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</w:rPr>
      </w:pPr>
      <w:r w:rsidRPr="00EF4F3D">
        <w:rPr>
          <w:rFonts w:ascii="Times New Roman" w:hAnsi="Times New Roman"/>
        </w:rPr>
        <w:t>A "</w:t>
      </w:r>
      <w:proofErr w:type="spellStart"/>
      <w:r w:rsidRPr="00EF4F3D">
        <w:rPr>
          <w:rFonts w:ascii="Times New Roman" w:hAnsi="Times New Roman"/>
        </w:rPr>
        <w:t>cursor</w:t>
      </w:r>
      <w:proofErr w:type="spellEnd"/>
      <w:r w:rsidRPr="00EF4F3D">
        <w:rPr>
          <w:rFonts w:ascii="Times New Roman" w:hAnsi="Times New Roman"/>
        </w:rPr>
        <w:t>: pointer;" mutatót jelenít meg, ha az egér az elem felett van.</w:t>
      </w:r>
    </w:p>
    <w:p w14:paraId="560A503B" w14:textId="72A40DAE" w:rsidR="05B09E42" w:rsidRPr="00EF4F3D" w:rsidRDefault="05B09E42" w:rsidP="000E1399">
      <w:pPr>
        <w:pStyle w:val="Listaszerbekezds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</w:rPr>
      </w:pPr>
      <w:r w:rsidRPr="00EF4F3D">
        <w:rPr>
          <w:rFonts w:ascii="Times New Roman" w:hAnsi="Times New Roman"/>
        </w:rPr>
        <w:t>A "</w:t>
      </w:r>
      <w:proofErr w:type="spellStart"/>
      <w:r w:rsidRPr="00EF4F3D">
        <w:rPr>
          <w:rFonts w:ascii="Times New Roman" w:hAnsi="Times New Roman"/>
        </w:rPr>
        <w:t>transition</w:t>
      </w:r>
      <w:proofErr w:type="spellEnd"/>
      <w:r w:rsidRPr="00EF4F3D">
        <w:rPr>
          <w:rFonts w:ascii="Times New Roman" w:hAnsi="Times New Roman"/>
        </w:rPr>
        <w:t>: 0.3s;" beállítja az átmeneti hatást a változásokra, 0.3 másodperces időtartammal.</w:t>
      </w:r>
    </w:p>
    <w:p w14:paraId="14DADBE2" w14:textId="48DF4D14" w:rsidR="05B09E42" w:rsidRPr="00EF4F3D" w:rsidRDefault="05B09E42" w:rsidP="000E1399">
      <w:pPr>
        <w:pStyle w:val="Listaszerbekezds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</w:rPr>
      </w:pPr>
      <w:r w:rsidRPr="00EF4F3D">
        <w:rPr>
          <w:rFonts w:ascii="Times New Roman" w:hAnsi="Times New Roman"/>
        </w:rPr>
        <w:t>A "</w:t>
      </w:r>
      <w:proofErr w:type="spellStart"/>
      <w:r w:rsidRPr="00EF4F3D">
        <w:rPr>
          <w:rFonts w:ascii="Times New Roman" w:hAnsi="Times New Roman"/>
        </w:rPr>
        <w:t>transition-delay</w:t>
      </w:r>
      <w:proofErr w:type="spellEnd"/>
      <w:r w:rsidRPr="00EF4F3D">
        <w:rPr>
          <w:rFonts w:ascii="Times New Roman" w:hAnsi="Times New Roman"/>
        </w:rPr>
        <w:t>: 0;" nincs késleltetés az átmenetben.</w:t>
      </w:r>
    </w:p>
    <w:p w14:paraId="4B46C5E6" w14:textId="29CF4201" w:rsidR="05B09E42" w:rsidRDefault="05B09E42" w:rsidP="000E1399">
      <w:pPr>
        <w:spacing w:after="0" w:line="360" w:lineRule="auto"/>
        <w:jc w:val="both"/>
        <w:rPr>
          <w:rFonts w:ascii="Times New Roman" w:hAnsi="Times New Roman"/>
        </w:rPr>
      </w:pPr>
      <w:proofErr w:type="spellStart"/>
      <w:proofErr w:type="gramStart"/>
      <w:r w:rsidRPr="256C99CE">
        <w:rPr>
          <w:rFonts w:ascii="Times New Roman" w:hAnsi="Times New Roman"/>
        </w:rPr>
        <w:t>button</w:t>
      </w:r>
      <w:proofErr w:type="spellEnd"/>
      <w:r w:rsidRPr="256C99CE">
        <w:rPr>
          <w:rFonts w:ascii="Times New Roman" w:hAnsi="Times New Roman"/>
        </w:rPr>
        <w:t>::</w:t>
      </w:r>
      <w:proofErr w:type="spellStart"/>
      <w:proofErr w:type="gramEnd"/>
      <w:r w:rsidRPr="256C99CE">
        <w:rPr>
          <w:rFonts w:ascii="Times New Roman" w:hAnsi="Times New Roman"/>
        </w:rPr>
        <w:t>after</w:t>
      </w:r>
      <w:proofErr w:type="spellEnd"/>
      <w:r w:rsidRPr="256C99CE">
        <w:rPr>
          <w:rFonts w:ascii="Times New Roman" w:hAnsi="Times New Roman"/>
        </w:rPr>
        <w:t xml:space="preserve"> és </w:t>
      </w:r>
      <w:proofErr w:type="spellStart"/>
      <w:r w:rsidRPr="256C99CE">
        <w:rPr>
          <w:rFonts w:ascii="Times New Roman" w:hAnsi="Times New Roman"/>
        </w:rPr>
        <w:t>button</w:t>
      </w:r>
      <w:proofErr w:type="spellEnd"/>
      <w:r w:rsidRPr="256C99CE">
        <w:rPr>
          <w:rFonts w:ascii="Times New Roman" w:hAnsi="Times New Roman"/>
        </w:rPr>
        <w:t>::</w:t>
      </w:r>
      <w:proofErr w:type="spellStart"/>
      <w:r w:rsidRPr="256C99CE">
        <w:rPr>
          <w:rFonts w:ascii="Times New Roman" w:hAnsi="Times New Roman"/>
        </w:rPr>
        <w:t>before</w:t>
      </w:r>
      <w:proofErr w:type="spellEnd"/>
      <w:r w:rsidRPr="256C99CE">
        <w:rPr>
          <w:rFonts w:ascii="Times New Roman" w:hAnsi="Times New Roman"/>
        </w:rPr>
        <w:t xml:space="preserve"> szabályok:</w:t>
      </w:r>
    </w:p>
    <w:p w14:paraId="31C3046D" w14:textId="239F9EC6" w:rsidR="00EF4F3D" w:rsidRPr="000E1399" w:rsidRDefault="05B09E42" w:rsidP="256C99CE">
      <w:pPr>
        <w:pStyle w:val="Listaszerbekezds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</w:rPr>
      </w:pPr>
      <w:proofErr w:type="spellStart"/>
      <w:r w:rsidRPr="00EF4F3D">
        <w:rPr>
          <w:rFonts w:ascii="Times New Roman" w:hAnsi="Times New Roman"/>
        </w:rPr>
        <w:t>Pszeudo</w:t>
      </w:r>
      <w:proofErr w:type="spellEnd"/>
      <w:r w:rsidRPr="00EF4F3D">
        <w:rPr>
          <w:rFonts w:ascii="Times New Roman" w:hAnsi="Times New Roman"/>
        </w:rPr>
        <w:t xml:space="preserve">-elemeket hoz létre a </w:t>
      </w:r>
      <w:proofErr w:type="spellStart"/>
      <w:r w:rsidRPr="00EF4F3D">
        <w:rPr>
          <w:rFonts w:ascii="Times New Roman" w:hAnsi="Times New Roman"/>
        </w:rPr>
        <w:t>button</w:t>
      </w:r>
      <w:proofErr w:type="spellEnd"/>
      <w:r w:rsidRPr="00EF4F3D">
        <w:rPr>
          <w:rFonts w:ascii="Times New Roman" w:hAnsi="Times New Roman"/>
        </w:rPr>
        <w:t xml:space="preserve"> elemekhez.</w:t>
      </w:r>
      <w:r w:rsidR="00EF4F3D" w:rsidRPr="00EF4F3D">
        <w:rPr>
          <w:rFonts w:ascii="Times New Roman" w:hAnsi="Times New Roman"/>
        </w:rPr>
        <w:t xml:space="preserve"> </w:t>
      </w:r>
      <w:r w:rsidRPr="00EF4F3D">
        <w:rPr>
          <w:rFonts w:ascii="Times New Roman" w:hAnsi="Times New Roman"/>
        </w:rPr>
        <w:t>Kezdetben a szélességük nulla, a magasságuk pedig 1 pixel.</w:t>
      </w:r>
      <w:r w:rsidR="00EF4F3D" w:rsidRPr="00EF4F3D">
        <w:rPr>
          <w:rFonts w:ascii="Times New Roman" w:hAnsi="Times New Roman"/>
        </w:rPr>
        <w:t xml:space="preserve"> </w:t>
      </w:r>
      <w:r w:rsidRPr="00EF4F3D">
        <w:rPr>
          <w:rFonts w:ascii="Times New Roman" w:hAnsi="Times New Roman"/>
        </w:rPr>
        <w:t>Az elemek színét narancssárgára állítja.</w:t>
      </w:r>
    </w:p>
    <w:p w14:paraId="26120EFC" w14:textId="53BA6BB6" w:rsidR="05B09E42" w:rsidRDefault="05B09E42" w:rsidP="00EF4F3D">
      <w:pPr>
        <w:spacing w:after="0" w:line="360" w:lineRule="auto"/>
        <w:jc w:val="both"/>
        <w:rPr>
          <w:rFonts w:ascii="Times New Roman" w:hAnsi="Times New Roman"/>
        </w:rPr>
      </w:pPr>
      <w:proofErr w:type="spellStart"/>
      <w:proofErr w:type="gramStart"/>
      <w:r w:rsidRPr="256C99CE">
        <w:rPr>
          <w:rFonts w:ascii="Times New Roman" w:hAnsi="Times New Roman"/>
        </w:rPr>
        <w:t>button:hover</w:t>
      </w:r>
      <w:proofErr w:type="spellEnd"/>
      <w:r w:rsidRPr="256C99CE">
        <w:rPr>
          <w:rFonts w:ascii="Times New Roman" w:hAnsi="Times New Roman"/>
        </w:rPr>
        <w:t>::</w:t>
      </w:r>
      <w:proofErr w:type="spellStart"/>
      <w:proofErr w:type="gramEnd"/>
      <w:r w:rsidRPr="256C99CE">
        <w:rPr>
          <w:rFonts w:ascii="Times New Roman" w:hAnsi="Times New Roman"/>
        </w:rPr>
        <w:t>after</w:t>
      </w:r>
      <w:proofErr w:type="spellEnd"/>
      <w:r w:rsidRPr="256C99CE">
        <w:rPr>
          <w:rFonts w:ascii="Times New Roman" w:hAnsi="Times New Roman"/>
        </w:rPr>
        <w:t xml:space="preserve"> és </w:t>
      </w:r>
      <w:proofErr w:type="spellStart"/>
      <w:r w:rsidRPr="256C99CE">
        <w:rPr>
          <w:rFonts w:ascii="Times New Roman" w:hAnsi="Times New Roman"/>
        </w:rPr>
        <w:t>button:hover</w:t>
      </w:r>
      <w:proofErr w:type="spellEnd"/>
      <w:r w:rsidRPr="256C99CE">
        <w:rPr>
          <w:rFonts w:ascii="Times New Roman" w:hAnsi="Times New Roman"/>
        </w:rPr>
        <w:t>::</w:t>
      </w:r>
      <w:proofErr w:type="spellStart"/>
      <w:r w:rsidRPr="256C99CE">
        <w:rPr>
          <w:rFonts w:ascii="Times New Roman" w:hAnsi="Times New Roman"/>
        </w:rPr>
        <w:t>before</w:t>
      </w:r>
      <w:proofErr w:type="spellEnd"/>
      <w:r w:rsidRPr="256C99CE">
        <w:rPr>
          <w:rFonts w:ascii="Times New Roman" w:hAnsi="Times New Roman"/>
        </w:rPr>
        <w:t xml:space="preserve"> szabályok:</w:t>
      </w:r>
    </w:p>
    <w:p w14:paraId="3BEBC10C" w14:textId="3564EFC8" w:rsidR="05B09E42" w:rsidRPr="00EF4F3D" w:rsidRDefault="05B09E42" w:rsidP="00EF4F3D">
      <w:pPr>
        <w:pStyle w:val="Listaszerbekezds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</w:rPr>
      </w:pPr>
      <w:r w:rsidRPr="00EF4F3D">
        <w:rPr>
          <w:rFonts w:ascii="Times New Roman" w:hAnsi="Times New Roman"/>
        </w:rPr>
        <w:t>A szélesség 78%-ra változik meg.</w:t>
      </w:r>
      <w:r w:rsidR="00EF4F3D" w:rsidRPr="00EF4F3D">
        <w:rPr>
          <w:rFonts w:ascii="Times New Roman" w:hAnsi="Times New Roman"/>
        </w:rPr>
        <w:t xml:space="preserve"> </w:t>
      </w:r>
      <w:r w:rsidRPr="00EF4F3D">
        <w:rPr>
          <w:rFonts w:ascii="Times New Roman" w:hAnsi="Times New Roman"/>
        </w:rPr>
        <w:t>Átmeneti hatást biztosít a változásokra, 0.3 másodperces időtartammal.</w:t>
      </w:r>
    </w:p>
    <w:p w14:paraId="7987CAED" w14:textId="77777777" w:rsidR="000E1399" w:rsidRDefault="000E1399" w:rsidP="00EF4F3D">
      <w:pPr>
        <w:spacing w:after="0" w:line="360" w:lineRule="auto"/>
        <w:jc w:val="both"/>
        <w:rPr>
          <w:rFonts w:ascii="Times New Roman" w:hAnsi="Times New Roman"/>
        </w:rPr>
      </w:pPr>
    </w:p>
    <w:p w14:paraId="12129E15" w14:textId="77777777" w:rsidR="000E1399" w:rsidRDefault="000E1399" w:rsidP="00EF4F3D">
      <w:pPr>
        <w:spacing w:after="0" w:line="360" w:lineRule="auto"/>
        <w:jc w:val="both"/>
        <w:rPr>
          <w:rFonts w:ascii="Times New Roman" w:hAnsi="Times New Roman"/>
        </w:rPr>
      </w:pPr>
    </w:p>
    <w:p w14:paraId="5B1F909A" w14:textId="1F31560D" w:rsidR="05B09E42" w:rsidRDefault="05B09E42" w:rsidP="00EF4F3D">
      <w:pPr>
        <w:spacing w:after="0" w:line="360" w:lineRule="auto"/>
        <w:jc w:val="both"/>
        <w:rPr>
          <w:rFonts w:ascii="Times New Roman" w:hAnsi="Times New Roman"/>
        </w:rPr>
      </w:pPr>
      <w:proofErr w:type="spellStart"/>
      <w:proofErr w:type="gramStart"/>
      <w:r w:rsidRPr="256C99CE">
        <w:rPr>
          <w:rFonts w:ascii="Times New Roman" w:hAnsi="Times New Roman"/>
        </w:rPr>
        <w:lastRenderedPageBreak/>
        <w:t>button:hover</w:t>
      </w:r>
      <w:proofErr w:type="spellEnd"/>
      <w:proofErr w:type="gramEnd"/>
      <w:r w:rsidR="000E1399">
        <w:rPr>
          <w:rFonts w:ascii="Times New Roman" w:hAnsi="Times New Roman"/>
        </w:rPr>
        <w:t>:</w:t>
      </w:r>
    </w:p>
    <w:p w14:paraId="3988BFB7" w14:textId="42BEF31C" w:rsidR="05B09E42" w:rsidRPr="00EF4F3D" w:rsidRDefault="05B09E42" w:rsidP="00EF4F3D">
      <w:pPr>
        <w:pStyle w:val="Listaszerbekezds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</w:rPr>
      </w:pPr>
      <w:r w:rsidRPr="00EF4F3D">
        <w:rPr>
          <w:rFonts w:ascii="Times New Roman" w:hAnsi="Times New Roman"/>
        </w:rPr>
        <w:t>0.3 másodperces késleltetést állít be az átmenetekhez.</w:t>
      </w:r>
      <w:r w:rsidR="00EF4F3D" w:rsidRPr="00EF4F3D">
        <w:rPr>
          <w:rFonts w:ascii="Times New Roman" w:hAnsi="Times New Roman"/>
        </w:rPr>
        <w:t xml:space="preserve"> </w:t>
      </w:r>
      <w:r w:rsidRPr="00EF4F3D">
        <w:rPr>
          <w:rFonts w:ascii="Times New Roman" w:hAnsi="Times New Roman"/>
        </w:rPr>
        <w:t>Háttérszínét narancssárgára, szöveg színét pedig feketére állítja.</w:t>
      </w:r>
    </w:p>
    <w:p w14:paraId="3DF9E81C" w14:textId="2C458695" w:rsidR="256C99CE" w:rsidRDefault="256C99CE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  <w:sz w:val="21"/>
          <w:szCs w:val="21"/>
        </w:rPr>
      </w:pPr>
    </w:p>
    <w:p w14:paraId="56607F53" w14:textId="77777777" w:rsidR="00100639" w:rsidRPr="006C772C" w:rsidRDefault="5CDF59CE" w:rsidP="256C99CE">
      <w:pPr>
        <w:pStyle w:val="Cmsor3"/>
        <w:numPr>
          <w:ilvl w:val="2"/>
          <w:numId w:val="45"/>
        </w:numPr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  <w:bookmarkStart w:id="12" w:name="_Toc1910937080"/>
      <w:bookmarkStart w:id="13" w:name="_Toc1279438396"/>
      <w:r w:rsidRPr="256C99CE">
        <w:rPr>
          <w:rFonts w:ascii="Times New Roman" w:hAnsi="Times New Roman"/>
        </w:rPr>
        <w:t>Fő oldal</w:t>
      </w:r>
      <w:bookmarkEnd w:id="12"/>
      <w:bookmarkEnd w:id="13"/>
    </w:p>
    <w:p w14:paraId="5A54ABAA" w14:textId="0ADDD34B" w:rsidR="005F318E" w:rsidRPr="006C772C" w:rsidRDefault="35A37D30" w:rsidP="256C99CE">
      <w:pPr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Az index oldal a főoldal, amely weboldal kezdőlapja</w:t>
      </w:r>
      <w:r w:rsidR="000E1399">
        <w:rPr>
          <w:rFonts w:ascii="Times New Roman" w:hAnsi="Times New Roman"/>
        </w:rPr>
        <w:t xml:space="preserve"> a bejelentkezés után</w:t>
      </w:r>
      <w:r w:rsidRPr="256C99CE">
        <w:rPr>
          <w:rFonts w:ascii="Times New Roman" w:hAnsi="Times New Roman"/>
        </w:rPr>
        <w:t>.</w:t>
      </w:r>
      <w:r w:rsidR="00DC7B8B" w:rsidRPr="256C99CE">
        <w:rPr>
          <w:rFonts w:ascii="Times New Roman" w:hAnsi="Times New Roman"/>
        </w:rPr>
        <w:t xml:space="preserve"> </w:t>
      </w:r>
      <w:r w:rsidRPr="256C99CE">
        <w:rPr>
          <w:rFonts w:ascii="Times New Roman" w:hAnsi="Times New Roman"/>
        </w:rPr>
        <w:t>A háttérkép teljes képernyős, látványos megjelenést biztosítva a felhasználóknak.</w:t>
      </w:r>
      <w:r w:rsidR="00DC7B8B" w:rsidRPr="256C99CE">
        <w:rPr>
          <w:rFonts w:ascii="Times New Roman" w:hAnsi="Times New Roman"/>
        </w:rPr>
        <w:t xml:space="preserve"> </w:t>
      </w:r>
      <w:r w:rsidRPr="256C99CE">
        <w:rPr>
          <w:rFonts w:ascii="Times New Roman" w:hAnsi="Times New Roman"/>
        </w:rPr>
        <w:t>Az űrlap egy átlátszó, szürke háttérrel rendelkező konténerben található középre igazítva.</w:t>
      </w:r>
      <w:r w:rsidR="00DC7B8B" w:rsidRPr="256C99CE">
        <w:rPr>
          <w:rFonts w:ascii="Times New Roman" w:hAnsi="Times New Roman"/>
        </w:rPr>
        <w:t xml:space="preserve"> </w:t>
      </w:r>
      <w:r w:rsidRPr="256C99CE">
        <w:rPr>
          <w:rFonts w:ascii="Times New Roman" w:hAnsi="Times New Roman"/>
        </w:rPr>
        <w:t>Az input mezők és a gombok stílusa vonzó és interaktív.</w:t>
      </w:r>
      <w:r w:rsidR="11EB5FCE" w:rsidRPr="256C99CE">
        <w:rPr>
          <w:rFonts w:ascii="Times New Roman" w:hAnsi="Times New Roman"/>
        </w:rPr>
        <w:t xml:space="preserve"> Az oldal HTML kódja tartalmazza az űrlapot (&lt;</w:t>
      </w:r>
      <w:proofErr w:type="spellStart"/>
      <w:r w:rsidR="11EB5FCE" w:rsidRPr="256C99CE">
        <w:rPr>
          <w:rFonts w:ascii="Times New Roman" w:hAnsi="Times New Roman"/>
        </w:rPr>
        <w:t>form</w:t>
      </w:r>
      <w:proofErr w:type="spellEnd"/>
      <w:r w:rsidR="11EB5FCE" w:rsidRPr="256C99CE">
        <w:rPr>
          <w:rFonts w:ascii="Times New Roman" w:hAnsi="Times New Roman"/>
        </w:rPr>
        <w:t>&gt;) és a hozzá tartozó elemeket, például beviteli mezőket (&lt;input&gt;) és gombokat (&lt;</w:t>
      </w:r>
      <w:proofErr w:type="spellStart"/>
      <w:r w:rsidR="11EB5FCE" w:rsidRPr="256C99CE">
        <w:rPr>
          <w:rFonts w:ascii="Times New Roman" w:hAnsi="Times New Roman"/>
        </w:rPr>
        <w:t>button</w:t>
      </w:r>
      <w:proofErr w:type="spellEnd"/>
      <w:r w:rsidR="11EB5FCE" w:rsidRPr="256C99CE">
        <w:rPr>
          <w:rFonts w:ascii="Times New Roman" w:hAnsi="Times New Roman"/>
        </w:rPr>
        <w:t>&gt;). A CSS kód formázza az űrlapot és annak elemeit, például a háttérképet, a konténert, az input mezőket és a gombokat</w:t>
      </w:r>
    </w:p>
    <w:p w14:paraId="0F7EF13F" w14:textId="28D20937" w:rsidR="256C99CE" w:rsidRDefault="35A37D30" w:rsidP="000E1399">
      <w:pPr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Minden oldal egyértelmű és könnyen használható felhasználói felületet nyújt, és megfelelő funkcionalitást biztosít a felhasználók számára a céljaik eléréséhez, legyen az bejelentkezés, regisztráció vagy az alkalmazás fő tartalmának megtekintése.</w:t>
      </w:r>
    </w:p>
    <w:p w14:paraId="5EC94ED3" w14:textId="063BAFF3" w:rsidR="256C99CE" w:rsidRDefault="256C99CE" w:rsidP="256C99CE">
      <w:pPr>
        <w:spacing w:after="0" w:line="360" w:lineRule="auto"/>
        <w:jc w:val="both"/>
        <w:rPr>
          <w:rFonts w:ascii="Times New Roman" w:hAnsi="Times New Roman"/>
        </w:rPr>
      </w:pPr>
    </w:p>
    <w:p w14:paraId="110FFD37" w14:textId="64BB7FFB" w:rsidR="005F318E" w:rsidRPr="006C772C" w:rsidRDefault="331C2038" w:rsidP="256C99CE">
      <w:pPr>
        <w:tabs>
          <w:tab w:val="left" w:pos="284"/>
          <w:tab w:val="left" w:pos="1545"/>
        </w:tabs>
        <w:spacing w:line="360" w:lineRule="auto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6E89C07" wp14:editId="500E193E">
            <wp:extent cx="6124574" cy="2847975"/>
            <wp:effectExtent l="0" t="0" r="0" b="0"/>
            <wp:docPr id="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76C1" w14:textId="662CE8B6" w:rsidR="005F796B" w:rsidRPr="006C772C" w:rsidRDefault="000E1399" w:rsidP="256C99CE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b/>
          <w:bCs/>
          <w:sz w:val="18"/>
          <w:szCs w:val="18"/>
        </w:rPr>
        <w:t>4</w:t>
      </w:r>
      <w:r w:rsidR="281EF8E6" w:rsidRPr="256C99CE">
        <w:rPr>
          <w:rFonts w:ascii="Times New Roman" w:hAnsi="Times New Roman"/>
          <w:b/>
          <w:bCs/>
          <w:sz w:val="18"/>
          <w:szCs w:val="18"/>
        </w:rPr>
        <w:t>.ábra</w:t>
      </w:r>
      <w:r w:rsidR="281EF8E6" w:rsidRPr="256C99CE">
        <w:rPr>
          <w:rFonts w:ascii="Times New Roman" w:hAnsi="Times New Roman"/>
          <w:sz w:val="18"/>
          <w:szCs w:val="18"/>
        </w:rPr>
        <w:t xml:space="preserve"> – </w:t>
      </w:r>
      <w:r w:rsidR="29B7B712" w:rsidRPr="256C99CE">
        <w:rPr>
          <w:rFonts w:ascii="Times New Roman" w:hAnsi="Times New Roman"/>
          <w:sz w:val="18"/>
          <w:szCs w:val="18"/>
        </w:rPr>
        <w:t>Fő oldal</w:t>
      </w:r>
    </w:p>
    <w:p w14:paraId="2E292BD2" w14:textId="787A9AE5" w:rsidR="256C99CE" w:rsidRDefault="256C99CE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  <w:sz w:val="18"/>
          <w:szCs w:val="18"/>
        </w:rPr>
      </w:pPr>
    </w:p>
    <w:p w14:paraId="28F81FF4" w14:textId="7B0D511C" w:rsidR="00C83A95" w:rsidRPr="006C772C" w:rsidRDefault="6955F8BC" w:rsidP="256C99CE">
      <w:pPr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 xml:space="preserve">Az index oldal az alkalmazás vagy weboldal főoldala, amely a felhasználókat üdvözli és áttekintést nyújt az elérhető funkciókról vagy tartalmakról. Az index oldal egy teljes képernyős háttérképet használ, amely nagy hatást gyakorol a látogatókra, és vonzza a </w:t>
      </w:r>
      <w:r w:rsidR="000E1399" w:rsidRPr="256C99CE">
        <w:rPr>
          <w:rFonts w:ascii="Times New Roman" w:hAnsi="Times New Roman"/>
        </w:rPr>
        <w:t xml:space="preserve">figyelmükét. </w:t>
      </w:r>
      <w:r w:rsidR="000E1399">
        <w:rPr>
          <w:rFonts w:ascii="Times New Roman" w:hAnsi="Times New Roman"/>
        </w:rPr>
        <w:t>A</w:t>
      </w:r>
      <w:r w:rsidR="26D424B1" w:rsidRPr="256C99CE">
        <w:rPr>
          <w:rFonts w:ascii="Times New Roman" w:hAnsi="Times New Roman"/>
        </w:rPr>
        <w:t xml:space="preserve"> hátteret CSS kóddal formáztam és egy </w:t>
      </w:r>
      <w:proofErr w:type="spellStart"/>
      <w:r w:rsidR="26D424B1" w:rsidRPr="256C99CE">
        <w:rPr>
          <w:rFonts w:ascii="Times New Roman" w:hAnsi="Times New Roman"/>
        </w:rPr>
        <w:t>cover</w:t>
      </w:r>
      <w:proofErr w:type="spellEnd"/>
      <w:r w:rsidR="26D424B1" w:rsidRPr="256C99CE">
        <w:rPr>
          <w:rFonts w:ascii="Times New Roman" w:hAnsi="Times New Roman"/>
        </w:rPr>
        <w:t xml:space="preserve"> értékkel lett be </w:t>
      </w:r>
      <w:r w:rsidR="000E1399" w:rsidRPr="256C99CE">
        <w:rPr>
          <w:rFonts w:ascii="Times New Roman" w:hAnsi="Times New Roman"/>
        </w:rPr>
        <w:t>állítva, hogy</w:t>
      </w:r>
      <w:r w:rsidR="26D424B1" w:rsidRPr="256C99CE">
        <w:rPr>
          <w:rFonts w:ascii="Times New Roman" w:hAnsi="Times New Roman"/>
        </w:rPr>
        <w:t xml:space="preserve"> kitöltse az egész </w:t>
      </w:r>
      <w:r w:rsidR="000E1399" w:rsidRPr="256C99CE">
        <w:rPr>
          <w:rFonts w:ascii="Times New Roman" w:hAnsi="Times New Roman"/>
        </w:rPr>
        <w:t>oldalt. Az</w:t>
      </w:r>
      <w:r w:rsidR="56F6DB63" w:rsidRPr="256C99CE">
        <w:rPr>
          <w:rFonts w:ascii="Times New Roman" w:hAnsi="Times New Roman"/>
        </w:rPr>
        <w:t xml:space="preserve"> űrlap egy részben </w:t>
      </w:r>
      <w:r w:rsidR="56F6DB63" w:rsidRPr="256C99CE">
        <w:rPr>
          <w:rFonts w:ascii="Times New Roman" w:hAnsi="Times New Roman"/>
        </w:rPr>
        <w:lastRenderedPageBreak/>
        <w:t xml:space="preserve">átlátszó konténerben van elhelyezve és középre van </w:t>
      </w:r>
      <w:r w:rsidR="000E1399" w:rsidRPr="256C99CE">
        <w:rPr>
          <w:rFonts w:ascii="Times New Roman" w:hAnsi="Times New Roman"/>
        </w:rPr>
        <w:t>igazítva</w:t>
      </w:r>
      <w:r w:rsidR="56F6DB63" w:rsidRPr="256C99CE">
        <w:rPr>
          <w:rFonts w:ascii="Times New Roman" w:hAnsi="Times New Roman"/>
        </w:rPr>
        <w:t>.</w:t>
      </w:r>
      <w:r w:rsidR="241DEF14" w:rsidRPr="256C99CE">
        <w:rPr>
          <w:rFonts w:ascii="Times New Roman" w:hAnsi="Times New Roman"/>
        </w:rPr>
        <w:t xml:space="preserve"> Ez miatt </w:t>
      </w:r>
      <w:r w:rsidR="000E1399" w:rsidRPr="256C99CE">
        <w:rPr>
          <w:rFonts w:ascii="Times New Roman" w:hAnsi="Times New Roman"/>
        </w:rPr>
        <w:t>válik</w:t>
      </w:r>
      <w:r w:rsidR="241DEF14" w:rsidRPr="256C99CE">
        <w:rPr>
          <w:rFonts w:ascii="Times New Roman" w:hAnsi="Times New Roman"/>
        </w:rPr>
        <w:t xml:space="preserve"> el a </w:t>
      </w:r>
      <w:r w:rsidR="77276706" w:rsidRPr="256C99CE">
        <w:rPr>
          <w:rFonts w:ascii="Times New Roman" w:hAnsi="Times New Roman"/>
        </w:rPr>
        <w:t>háttértől.</w:t>
      </w:r>
      <w:r w:rsidR="00EF192B" w:rsidRPr="256C99CE">
        <w:rPr>
          <w:rFonts w:ascii="Times New Roman" w:hAnsi="Times New Roman"/>
        </w:rPr>
        <w:t xml:space="preserve"> </w:t>
      </w:r>
      <w:r w:rsidR="5679D99F" w:rsidRPr="256C99CE">
        <w:rPr>
          <w:rFonts w:ascii="Times New Roman" w:hAnsi="Times New Roman"/>
        </w:rPr>
        <w:t xml:space="preserve">A tartalma középre </w:t>
      </w:r>
      <w:r w:rsidR="000E1399" w:rsidRPr="256C99CE">
        <w:rPr>
          <w:rFonts w:ascii="Times New Roman" w:hAnsi="Times New Roman"/>
        </w:rPr>
        <w:t>igazított</w:t>
      </w:r>
      <w:r w:rsidR="5679D99F" w:rsidRPr="256C99CE">
        <w:rPr>
          <w:rFonts w:ascii="Times New Roman" w:hAnsi="Times New Roman"/>
        </w:rPr>
        <w:t xml:space="preserve"> és a </w:t>
      </w:r>
      <w:r w:rsidR="000E1399" w:rsidRPr="256C99CE">
        <w:rPr>
          <w:rFonts w:ascii="Times New Roman" w:hAnsi="Times New Roman"/>
        </w:rPr>
        <w:t>színe</w:t>
      </w:r>
      <w:r w:rsidR="5679D99F" w:rsidRPr="256C99CE">
        <w:rPr>
          <w:rFonts w:ascii="Times New Roman" w:hAnsi="Times New Roman"/>
        </w:rPr>
        <w:t xml:space="preserve"> miatt jól </w:t>
      </w:r>
      <w:r w:rsidR="000E1399" w:rsidRPr="256C99CE">
        <w:rPr>
          <w:rFonts w:ascii="Times New Roman" w:hAnsi="Times New Roman"/>
        </w:rPr>
        <w:t xml:space="preserve">kivehető. </w:t>
      </w:r>
    </w:p>
    <w:p w14:paraId="7B8835A8" w14:textId="76858B81" w:rsidR="00C83A95" w:rsidRPr="006C772C" w:rsidRDefault="698177DA" w:rsidP="256C99CE">
      <w:pPr>
        <w:spacing w:line="360" w:lineRule="auto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3900A5F" wp14:editId="1F5035CC">
            <wp:extent cx="6067424" cy="7029468"/>
            <wp:effectExtent l="0" t="0" r="0" b="0"/>
            <wp:docPr id="183045767" name="Kép 183045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830457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4" cy="702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AC31" w14:textId="1EEB1A1B" w:rsidR="00C83A95" w:rsidRPr="006C772C" w:rsidRDefault="698177DA" w:rsidP="256C99CE">
      <w:pPr>
        <w:spacing w:line="360" w:lineRule="auto"/>
        <w:jc w:val="both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92C018F" wp14:editId="11A99629">
            <wp:extent cx="6136708" cy="7109734"/>
            <wp:effectExtent l="0" t="0" r="0" b="0"/>
            <wp:docPr id="404130819" name="Kép 404130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041308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708" cy="710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56FC" w14:textId="450652E9" w:rsidR="00C83A95" w:rsidRPr="006C772C" w:rsidRDefault="78EF70C7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AA52CC1" wp14:editId="3723BF42">
            <wp:extent cx="6124574" cy="2057400"/>
            <wp:effectExtent l="0" t="0" r="0" b="0"/>
            <wp:docPr id="241824883" name="Kép 241824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418248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771D" w14:textId="608594F9" w:rsidR="00C83A95" w:rsidRPr="006C772C" w:rsidRDefault="78EF70C7" w:rsidP="256C99CE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/>
          <w:sz w:val="18"/>
          <w:szCs w:val="18"/>
        </w:rPr>
      </w:pPr>
      <w:r w:rsidRPr="256C99CE">
        <w:rPr>
          <w:rFonts w:ascii="Times New Roman" w:hAnsi="Times New Roman"/>
          <w:b/>
          <w:bCs/>
          <w:sz w:val="18"/>
          <w:szCs w:val="18"/>
        </w:rPr>
        <w:t>4.ábra</w:t>
      </w:r>
      <w:r w:rsidRPr="256C99CE">
        <w:rPr>
          <w:rFonts w:ascii="Times New Roman" w:hAnsi="Times New Roman"/>
          <w:sz w:val="18"/>
          <w:szCs w:val="18"/>
        </w:rPr>
        <w:t xml:space="preserve"> – Főoldal st</w:t>
      </w:r>
      <w:r w:rsidR="00FB50A4" w:rsidRPr="256C99CE">
        <w:rPr>
          <w:rFonts w:ascii="Times New Roman" w:hAnsi="Times New Roman"/>
          <w:sz w:val="18"/>
          <w:szCs w:val="18"/>
        </w:rPr>
        <w:t>í</w:t>
      </w:r>
      <w:r w:rsidRPr="256C99CE">
        <w:rPr>
          <w:rFonts w:ascii="Times New Roman" w:hAnsi="Times New Roman"/>
          <w:sz w:val="18"/>
          <w:szCs w:val="18"/>
        </w:rPr>
        <w:t>lusa és megjel</w:t>
      </w:r>
      <w:r w:rsidR="00FB50A4" w:rsidRPr="256C99CE">
        <w:rPr>
          <w:rFonts w:ascii="Times New Roman" w:hAnsi="Times New Roman"/>
          <w:sz w:val="18"/>
          <w:szCs w:val="18"/>
        </w:rPr>
        <w:t>e</w:t>
      </w:r>
      <w:r w:rsidRPr="256C99CE">
        <w:rPr>
          <w:rFonts w:ascii="Times New Roman" w:hAnsi="Times New Roman"/>
          <w:sz w:val="18"/>
          <w:szCs w:val="18"/>
        </w:rPr>
        <w:t>nésének kódja</w:t>
      </w:r>
    </w:p>
    <w:p w14:paraId="296FEF7D" w14:textId="0A602583" w:rsidR="00672DF0" w:rsidRPr="006C772C" w:rsidRDefault="00672DF0" w:rsidP="256C99CE">
      <w:pPr>
        <w:tabs>
          <w:tab w:val="left" w:pos="284"/>
        </w:tabs>
        <w:spacing w:after="0" w:line="360" w:lineRule="auto"/>
        <w:ind w:firstLine="284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br w:type="page"/>
      </w:r>
    </w:p>
    <w:p w14:paraId="769D0D3C" w14:textId="089C6FF9" w:rsidR="00B535D8" w:rsidRPr="006C772C" w:rsidRDefault="00B535D8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  <w:sz w:val="18"/>
          <w:szCs w:val="18"/>
        </w:rPr>
      </w:pPr>
    </w:p>
    <w:p w14:paraId="0167BD2B" w14:textId="72AF71D8" w:rsidR="00380160" w:rsidRPr="006C772C" w:rsidRDefault="7A51B270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  <w:sz w:val="18"/>
          <w:szCs w:val="18"/>
        </w:rPr>
      </w:pPr>
      <w:bookmarkStart w:id="14" w:name="_Toc135842973"/>
      <w:r w:rsidRPr="256C99CE">
        <w:rPr>
          <w:rStyle w:val="Cmsor1Char"/>
          <w:rFonts w:ascii="Times New Roman" w:hAnsi="Times New Roman"/>
        </w:rPr>
        <w:t xml:space="preserve">2. </w:t>
      </w:r>
      <w:r w:rsidR="36F3392E" w:rsidRPr="256C99CE">
        <w:rPr>
          <w:rStyle w:val="Cmsor1Char"/>
          <w:rFonts w:ascii="Times New Roman" w:hAnsi="Times New Roman"/>
        </w:rPr>
        <w:t>Felhasználói dokumentáció</w:t>
      </w:r>
      <w:bookmarkEnd w:id="14"/>
    </w:p>
    <w:p w14:paraId="5720F922" w14:textId="535C5749" w:rsidR="00380160" w:rsidRPr="006C772C" w:rsidRDefault="09FA4E1D" w:rsidP="256C99CE">
      <w:pPr>
        <w:pStyle w:val="Cmsor2"/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  <w:bookmarkStart w:id="15" w:name="_Toc135842974"/>
      <w:bookmarkStart w:id="16" w:name="_Toc78936796"/>
      <w:bookmarkStart w:id="17" w:name="_Toc2011633708"/>
      <w:r w:rsidRPr="256C99CE">
        <w:rPr>
          <w:rFonts w:ascii="Times New Roman" w:hAnsi="Times New Roman"/>
          <w:b w:val="0"/>
          <w:bCs w:val="0"/>
          <w:sz w:val="24"/>
          <w:szCs w:val="24"/>
        </w:rPr>
        <w:t xml:space="preserve"> Az oldal a kollégista diákok érdekében lett létrehozva a reggeli ébresztő </w:t>
      </w:r>
      <w:proofErr w:type="spellStart"/>
      <w:r w:rsidRPr="256C99CE">
        <w:rPr>
          <w:rFonts w:ascii="Times New Roman" w:hAnsi="Times New Roman"/>
          <w:b w:val="0"/>
          <w:bCs w:val="0"/>
          <w:sz w:val="24"/>
          <w:szCs w:val="24"/>
        </w:rPr>
        <w:t>beállitása</w:t>
      </w:r>
      <w:proofErr w:type="spellEnd"/>
      <w:r w:rsidRPr="256C99CE">
        <w:rPr>
          <w:rFonts w:ascii="Times New Roman" w:hAnsi="Times New Roman"/>
          <w:b w:val="0"/>
          <w:bCs w:val="0"/>
          <w:sz w:val="24"/>
          <w:szCs w:val="24"/>
        </w:rPr>
        <w:t xml:space="preserve"> céljából. Kinézete és kezelő felülete nagyon egyszerű és felhasználó barát.</w:t>
      </w:r>
      <w:r>
        <w:br/>
      </w:r>
      <w:r w:rsidR="001E5E9F" w:rsidRPr="256C99CE">
        <w:rPr>
          <w:rFonts w:ascii="Times New Roman" w:hAnsi="Times New Roman"/>
        </w:rPr>
        <w:t>2</w:t>
      </w:r>
      <w:r w:rsidR="7A51B270" w:rsidRPr="256C99CE">
        <w:rPr>
          <w:rFonts w:ascii="Times New Roman" w:hAnsi="Times New Roman"/>
        </w:rPr>
        <w:t>.1.</w:t>
      </w:r>
      <w:r w:rsidR="48C54453" w:rsidRPr="256C99CE">
        <w:rPr>
          <w:rFonts w:ascii="Times New Roman" w:hAnsi="Times New Roman"/>
        </w:rPr>
        <w:t xml:space="preserve"> </w:t>
      </w:r>
      <w:r w:rsidR="55A5032E" w:rsidRPr="256C99CE">
        <w:rPr>
          <w:rFonts w:ascii="Times New Roman" w:hAnsi="Times New Roman"/>
        </w:rPr>
        <w:t>Rendszerkövetelmények</w:t>
      </w:r>
      <w:bookmarkEnd w:id="15"/>
      <w:bookmarkEnd w:id="16"/>
      <w:bookmarkEnd w:id="17"/>
    </w:p>
    <w:p w14:paraId="18532F3F" w14:textId="77777777" w:rsidR="00380160" w:rsidRPr="006C772C" w:rsidRDefault="00F40763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006C772C">
        <w:rPr>
          <w:rFonts w:ascii="Times New Roman" w:hAnsi="Times New Roman"/>
          <w:szCs w:val="24"/>
        </w:rPr>
        <w:tab/>
      </w:r>
      <w:r w:rsidR="48C54453" w:rsidRPr="256C99CE">
        <w:rPr>
          <w:rFonts w:ascii="Times New Roman" w:hAnsi="Times New Roman"/>
        </w:rPr>
        <w:t>Az oldal minden internetkapcsolattal rendelkező eszközön elérhető, amelyen található valamilyen webböngésző.</w:t>
      </w:r>
    </w:p>
    <w:p w14:paraId="581D1699" w14:textId="77777777" w:rsidR="00380160" w:rsidRPr="006C772C" w:rsidRDefault="24789475" w:rsidP="256C99CE">
      <w:pPr>
        <w:pStyle w:val="Cmsor2"/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  <w:bookmarkStart w:id="18" w:name="_Toc135842976"/>
      <w:bookmarkStart w:id="19" w:name="_Toc150610925"/>
      <w:bookmarkStart w:id="20" w:name="_Toc1091214007"/>
      <w:r w:rsidRPr="256C99CE">
        <w:rPr>
          <w:rFonts w:ascii="Times New Roman" w:hAnsi="Times New Roman"/>
        </w:rPr>
        <w:t>2.</w:t>
      </w:r>
      <w:r w:rsidR="48C54453" w:rsidRPr="256C99CE">
        <w:rPr>
          <w:rFonts w:ascii="Times New Roman" w:hAnsi="Times New Roman"/>
        </w:rPr>
        <w:t>2</w:t>
      </w:r>
      <w:r w:rsidRPr="256C99CE">
        <w:rPr>
          <w:rFonts w:ascii="Times New Roman" w:hAnsi="Times New Roman"/>
        </w:rPr>
        <w:t>.</w:t>
      </w:r>
      <w:r w:rsidR="48C54453" w:rsidRPr="256C99CE">
        <w:rPr>
          <w:rFonts w:ascii="Times New Roman" w:hAnsi="Times New Roman"/>
        </w:rPr>
        <w:t xml:space="preserve"> </w:t>
      </w:r>
      <w:r w:rsidR="55A5032E" w:rsidRPr="256C99CE">
        <w:rPr>
          <w:rFonts w:ascii="Times New Roman" w:hAnsi="Times New Roman"/>
        </w:rPr>
        <w:t>Program használata</w:t>
      </w:r>
      <w:bookmarkEnd w:id="18"/>
      <w:bookmarkEnd w:id="19"/>
      <w:bookmarkEnd w:id="20"/>
    </w:p>
    <w:p w14:paraId="11D9A489" w14:textId="77777777" w:rsidR="00380160" w:rsidRPr="006C772C" w:rsidRDefault="00F40763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006C772C">
        <w:rPr>
          <w:rFonts w:ascii="Times New Roman" w:hAnsi="Times New Roman"/>
          <w:szCs w:val="24"/>
        </w:rPr>
        <w:tab/>
      </w:r>
      <w:r w:rsidR="55A5032E" w:rsidRPr="256C99CE">
        <w:rPr>
          <w:rFonts w:ascii="Times New Roman" w:hAnsi="Times New Roman"/>
        </w:rPr>
        <w:t>A</w:t>
      </w:r>
      <w:r w:rsidR="2199BA8A" w:rsidRPr="256C99CE">
        <w:rPr>
          <w:rFonts w:ascii="Times New Roman" w:hAnsi="Times New Roman"/>
        </w:rPr>
        <w:t xml:space="preserve"> weboldal </w:t>
      </w:r>
      <w:r w:rsidR="55A5032E" w:rsidRPr="256C99CE">
        <w:rPr>
          <w:rFonts w:ascii="Times New Roman" w:hAnsi="Times New Roman"/>
        </w:rPr>
        <w:t>használat</w:t>
      </w:r>
      <w:r w:rsidR="24789475" w:rsidRPr="256C99CE">
        <w:rPr>
          <w:rFonts w:ascii="Times New Roman" w:hAnsi="Times New Roman"/>
        </w:rPr>
        <w:t xml:space="preserve">a </w:t>
      </w:r>
      <w:r w:rsidR="2199BA8A" w:rsidRPr="256C99CE">
        <w:rPr>
          <w:rFonts w:ascii="Times New Roman" w:hAnsi="Times New Roman"/>
        </w:rPr>
        <w:t>a következő:</w:t>
      </w:r>
    </w:p>
    <w:p w14:paraId="448D2F37" w14:textId="77777777" w:rsidR="004F7318" w:rsidRPr="006C772C" w:rsidRDefault="22F21804" w:rsidP="256C99CE">
      <w:pPr>
        <w:pStyle w:val="Cmsor3"/>
        <w:tabs>
          <w:tab w:val="left" w:pos="284"/>
        </w:tabs>
        <w:spacing w:before="0" w:line="360" w:lineRule="auto"/>
        <w:jc w:val="both"/>
        <w:rPr>
          <w:rFonts w:ascii="Times New Roman" w:hAnsi="Times New Roman"/>
        </w:rPr>
      </w:pPr>
      <w:bookmarkStart w:id="21" w:name="_Toc135842977"/>
      <w:bookmarkStart w:id="22" w:name="_Toc1807667818"/>
      <w:bookmarkStart w:id="23" w:name="_Toc933232471"/>
      <w:r w:rsidRPr="256C99CE">
        <w:rPr>
          <w:rFonts w:ascii="Times New Roman" w:hAnsi="Times New Roman"/>
        </w:rPr>
        <w:t>2.</w:t>
      </w:r>
      <w:r w:rsidR="2199BA8A" w:rsidRPr="256C99CE">
        <w:rPr>
          <w:rFonts w:ascii="Times New Roman" w:hAnsi="Times New Roman"/>
        </w:rPr>
        <w:t>2</w:t>
      </w:r>
      <w:r w:rsidRPr="256C99CE">
        <w:rPr>
          <w:rFonts w:ascii="Times New Roman" w:hAnsi="Times New Roman"/>
        </w:rPr>
        <w:t>.1. Bejelentkezés</w:t>
      </w:r>
      <w:bookmarkEnd w:id="21"/>
      <w:bookmarkEnd w:id="22"/>
      <w:bookmarkEnd w:id="23"/>
    </w:p>
    <w:p w14:paraId="30F34C99" w14:textId="1DFFC1D4" w:rsidR="53E64DE0" w:rsidRPr="006C772C" w:rsidRDefault="53E64DE0" w:rsidP="256C99CE">
      <w:pPr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Amikor megnyitjuk a weboldalt, az első oldal, amelyet láthatunk, a bejelentkezési oldal lesz. Kérjük, írja be a felhasználónevét és jelszavát a megfelelő mezőkbe, majd kattintson a "Bejelentkezés" gombra. Ha szeretne bejelentkezve maradni, egyszerűen jelölje be a „Bejelentkezve maradok” opciót.</w:t>
      </w:r>
    </w:p>
    <w:p w14:paraId="1CCED6A0" w14:textId="3EEC0C27" w:rsidR="00FC6DAF" w:rsidRPr="006C772C" w:rsidRDefault="331C2038" w:rsidP="256C99CE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/>
          <w:sz w:val="18"/>
          <w:szCs w:val="18"/>
        </w:rPr>
      </w:pPr>
      <w:r>
        <w:rPr>
          <w:noProof/>
        </w:rPr>
        <w:drawing>
          <wp:inline distT="0" distB="0" distL="0" distR="0" wp14:anchorId="307B97E3" wp14:editId="1134144D">
            <wp:extent cx="4752974" cy="3038475"/>
            <wp:effectExtent l="0" t="0" r="0" b="0"/>
            <wp:docPr id="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E955" w14:textId="0DE99CCF" w:rsidR="00FC6DAF" w:rsidRPr="006C772C" w:rsidRDefault="6ABA3219" w:rsidP="256C99CE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/>
          <w:sz w:val="18"/>
          <w:szCs w:val="18"/>
        </w:rPr>
      </w:pPr>
      <w:r w:rsidRPr="256C99CE">
        <w:rPr>
          <w:rFonts w:ascii="Times New Roman" w:hAnsi="Times New Roman"/>
          <w:b/>
          <w:bCs/>
          <w:sz w:val="18"/>
          <w:szCs w:val="18"/>
        </w:rPr>
        <w:t>5</w:t>
      </w:r>
      <w:r w:rsidR="2149FAD6" w:rsidRPr="256C99CE">
        <w:rPr>
          <w:rFonts w:ascii="Times New Roman" w:hAnsi="Times New Roman"/>
          <w:b/>
          <w:bCs/>
          <w:sz w:val="18"/>
          <w:szCs w:val="18"/>
        </w:rPr>
        <w:t>.ábra</w:t>
      </w:r>
      <w:r w:rsidR="2149FAD6" w:rsidRPr="256C99CE">
        <w:rPr>
          <w:rFonts w:ascii="Times New Roman" w:hAnsi="Times New Roman"/>
          <w:sz w:val="18"/>
          <w:szCs w:val="18"/>
        </w:rPr>
        <w:t xml:space="preserve"> – Bejelentkezés rendszergazdaként</w:t>
      </w:r>
    </w:p>
    <w:p w14:paraId="7BF02D53" w14:textId="55E48FBD" w:rsidR="00D37309" w:rsidRPr="006C772C" w:rsidRDefault="22F21804" w:rsidP="256C99CE">
      <w:pPr>
        <w:pStyle w:val="Cmsor3"/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  <w:bookmarkStart w:id="24" w:name="_Toc135842978"/>
      <w:bookmarkStart w:id="25" w:name="_Toc229408075"/>
      <w:bookmarkStart w:id="26" w:name="_Toc271716418"/>
      <w:r w:rsidRPr="256C99CE">
        <w:rPr>
          <w:rFonts w:ascii="Times New Roman" w:hAnsi="Times New Roman"/>
        </w:rPr>
        <w:t>2.</w:t>
      </w:r>
      <w:r w:rsidR="1F3CF21F" w:rsidRPr="256C99CE">
        <w:rPr>
          <w:rFonts w:ascii="Times New Roman" w:hAnsi="Times New Roman"/>
        </w:rPr>
        <w:t>2</w:t>
      </w:r>
      <w:r w:rsidRPr="256C99CE">
        <w:rPr>
          <w:rFonts w:ascii="Times New Roman" w:hAnsi="Times New Roman"/>
        </w:rPr>
        <w:t>.2. Főmenü</w:t>
      </w:r>
      <w:bookmarkStart w:id="27" w:name="_Toc135842979"/>
      <w:bookmarkEnd w:id="24"/>
      <w:bookmarkEnd w:id="25"/>
      <w:bookmarkEnd w:id="26"/>
    </w:p>
    <w:p w14:paraId="3A7A9CF0" w14:textId="53E01D56" w:rsidR="1468E8DF" w:rsidRPr="006C772C" w:rsidRDefault="1468E8DF" w:rsidP="256C99CE">
      <w:pPr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 xml:space="preserve">Miután sikeresen bejelentkeztél, a főmenü fog megjelenni, ahol lehetőséged lesz zenék beküldésére. Az alatta található lista pedig a felhasználók által rangsorolt zenéket </w:t>
      </w:r>
      <w:proofErr w:type="spellStart"/>
      <w:proofErr w:type="gramStart"/>
      <w:r w:rsidRPr="256C99CE">
        <w:rPr>
          <w:rFonts w:ascii="Times New Roman" w:hAnsi="Times New Roman"/>
        </w:rPr>
        <w:t>tartalmazza.Itt</w:t>
      </w:r>
      <w:proofErr w:type="spellEnd"/>
      <w:proofErr w:type="gramEnd"/>
      <w:r w:rsidRPr="256C99CE">
        <w:rPr>
          <w:rFonts w:ascii="Times New Roman" w:hAnsi="Times New Roman"/>
        </w:rPr>
        <w:t xml:space="preserve"> tudsz majd reagálni a listában található zenékre is!</w:t>
      </w:r>
    </w:p>
    <w:p w14:paraId="48DD7B86" w14:textId="753F7C2F" w:rsidR="3E0B5B68" w:rsidRPr="006C772C" w:rsidRDefault="22F21804" w:rsidP="000E1399">
      <w:pPr>
        <w:pStyle w:val="Cmsor3"/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  <w:bookmarkStart w:id="28" w:name="_Toc177340571"/>
      <w:bookmarkStart w:id="29" w:name="_Toc181889257"/>
      <w:r w:rsidRPr="256C99CE">
        <w:rPr>
          <w:rFonts w:ascii="Times New Roman" w:hAnsi="Times New Roman"/>
        </w:rPr>
        <w:lastRenderedPageBreak/>
        <w:t>2.</w:t>
      </w:r>
      <w:r w:rsidR="7287DAEF" w:rsidRPr="256C99CE">
        <w:rPr>
          <w:rFonts w:ascii="Times New Roman" w:hAnsi="Times New Roman"/>
        </w:rPr>
        <w:t>2</w:t>
      </w:r>
      <w:r w:rsidRPr="256C99CE">
        <w:rPr>
          <w:rFonts w:ascii="Times New Roman" w:hAnsi="Times New Roman"/>
        </w:rPr>
        <w:t>.3.</w:t>
      </w:r>
      <w:bookmarkEnd w:id="27"/>
      <w:r w:rsidR="1F3CF21F" w:rsidRPr="256C99CE">
        <w:rPr>
          <w:rFonts w:ascii="Times New Roman" w:hAnsi="Times New Roman"/>
        </w:rPr>
        <w:t xml:space="preserve"> Zene beküldése</w:t>
      </w:r>
      <w:bookmarkEnd w:id="28"/>
      <w:bookmarkEnd w:id="29"/>
    </w:p>
    <w:p w14:paraId="5291109E" w14:textId="2365D3FF" w:rsidR="636EC1C9" w:rsidRPr="006C772C" w:rsidRDefault="636EC1C9" w:rsidP="256C99CE">
      <w:pPr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A zene beküldéséhez három mezőt kell kitölten</w:t>
      </w:r>
      <w:r w:rsidR="000E1399">
        <w:rPr>
          <w:rFonts w:ascii="Times New Roman" w:hAnsi="Times New Roman"/>
        </w:rPr>
        <w:t>i</w:t>
      </w:r>
      <w:r w:rsidRPr="256C99CE">
        <w:rPr>
          <w:rFonts w:ascii="Times New Roman" w:hAnsi="Times New Roman"/>
        </w:rPr>
        <w:t>:</w:t>
      </w:r>
    </w:p>
    <w:p w14:paraId="1B7EBCAC" w14:textId="05846C87" w:rsidR="636EC1C9" w:rsidRPr="006C772C" w:rsidRDefault="636EC1C9" w:rsidP="256C99CE">
      <w:pPr>
        <w:pStyle w:val="Listaszerbekezds"/>
        <w:numPr>
          <w:ilvl w:val="0"/>
          <w:numId w:val="1"/>
        </w:numPr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Előadó: Ide írd be a zene előadójának nevét.</w:t>
      </w:r>
    </w:p>
    <w:p w14:paraId="39F965D6" w14:textId="7E44F439" w:rsidR="636EC1C9" w:rsidRPr="006C772C" w:rsidRDefault="636EC1C9" w:rsidP="256C99CE">
      <w:pPr>
        <w:pStyle w:val="Listaszerbekezds"/>
        <w:numPr>
          <w:ilvl w:val="0"/>
          <w:numId w:val="1"/>
        </w:numPr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Cím: Ide írd be a zene címét.</w:t>
      </w:r>
    </w:p>
    <w:p w14:paraId="7FF403FB" w14:textId="6EFD69CD" w:rsidR="636EC1C9" w:rsidRPr="006C772C" w:rsidRDefault="636EC1C9" w:rsidP="256C99CE">
      <w:pPr>
        <w:pStyle w:val="Listaszerbekezds"/>
        <w:numPr>
          <w:ilvl w:val="0"/>
          <w:numId w:val="1"/>
        </w:numPr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YouTube link: Ide másold be a zene YouTube linkjét.</w:t>
      </w:r>
    </w:p>
    <w:p w14:paraId="30D7AA69" w14:textId="1482A559" w:rsidR="007539CB" w:rsidRPr="006C772C" w:rsidRDefault="636EC1C9" w:rsidP="256C99CE">
      <w:pPr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Miután ezeket a mezőket kitöltötted, kattints a "Beküldés" gombra a zenéd eljuttatásához a rangsorolásra.</w:t>
      </w:r>
    </w:p>
    <w:p w14:paraId="7196D064" w14:textId="77777777" w:rsidR="007539CB" w:rsidRPr="006C772C" w:rsidRDefault="331C2038" w:rsidP="256C99CE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</w:rPr>
      </w:pPr>
      <w:r>
        <w:rPr>
          <w:noProof/>
        </w:rPr>
        <w:drawing>
          <wp:inline distT="0" distB="0" distL="0" distR="0" wp14:anchorId="329A68CC" wp14:editId="3B5526F3">
            <wp:extent cx="5857875" cy="742950"/>
            <wp:effectExtent l="0" t="0" r="0" b="0"/>
            <wp:docPr id="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1C98" w14:textId="3873A378" w:rsidR="007539CB" w:rsidRPr="000E1399" w:rsidRDefault="48A042C4" w:rsidP="000E1399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/>
          <w:sz w:val="18"/>
          <w:szCs w:val="18"/>
        </w:rPr>
      </w:pPr>
      <w:r w:rsidRPr="256C99CE">
        <w:rPr>
          <w:rFonts w:ascii="Times New Roman" w:hAnsi="Times New Roman"/>
          <w:b/>
          <w:bCs/>
          <w:sz w:val="18"/>
          <w:szCs w:val="18"/>
        </w:rPr>
        <w:t>6</w:t>
      </w:r>
      <w:r w:rsidR="1F3CF21F" w:rsidRPr="256C99CE">
        <w:rPr>
          <w:rFonts w:ascii="Times New Roman" w:hAnsi="Times New Roman"/>
          <w:b/>
          <w:bCs/>
          <w:sz w:val="18"/>
          <w:szCs w:val="18"/>
        </w:rPr>
        <w:t>.ábra</w:t>
      </w:r>
      <w:r w:rsidR="1F3CF21F" w:rsidRPr="256C99CE">
        <w:rPr>
          <w:rFonts w:ascii="Times New Roman" w:hAnsi="Times New Roman"/>
          <w:sz w:val="18"/>
          <w:szCs w:val="18"/>
        </w:rPr>
        <w:t xml:space="preserve"> –Zene beküldése</w:t>
      </w:r>
    </w:p>
    <w:p w14:paraId="44CE8DE2" w14:textId="77777777" w:rsidR="00832BEF" w:rsidRPr="006C772C" w:rsidRDefault="22F21804" w:rsidP="256C99CE">
      <w:pPr>
        <w:pStyle w:val="Cmsor3"/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  <w:bookmarkStart w:id="30" w:name="_Toc135842980"/>
      <w:bookmarkStart w:id="31" w:name="_Toc1899380346"/>
      <w:bookmarkStart w:id="32" w:name="_Toc1982544463"/>
      <w:r w:rsidRPr="256C99CE">
        <w:rPr>
          <w:rFonts w:ascii="Times New Roman" w:hAnsi="Times New Roman"/>
        </w:rPr>
        <w:t>2.</w:t>
      </w:r>
      <w:r w:rsidR="7287DAEF" w:rsidRPr="256C99CE">
        <w:rPr>
          <w:rFonts w:ascii="Times New Roman" w:hAnsi="Times New Roman"/>
        </w:rPr>
        <w:t>2</w:t>
      </w:r>
      <w:r w:rsidRPr="256C99CE">
        <w:rPr>
          <w:rFonts w:ascii="Times New Roman" w:hAnsi="Times New Roman"/>
        </w:rPr>
        <w:t xml:space="preserve">.4. </w:t>
      </w:r>
      <w:bookmarkEnd w:id="30"/>
      <w:r w:rsidR="7287DAEF" w:rsidRPr="256C99CE">
        <w:rPr>
          <w:rFonts w:ascii="Times New Roman" w:hAnsi="Times New Roman"/>
        </w:rPr>
        <w:t>Szavazások</w:t>
      </w:r>
      <w:bookmarkStart w:id="33" w:name="_Toc135842981"/>
      <w:bookmarkEnd w:id="31"/>
      <w:bookmarkEnd w:id="32"/>
    </w:p>
    <w:p w14:paraId="734E1494" w14:textId="6FC6B4A9" w:rsidR="59746474" w:rsidRPr="006C772C" w:rsidRDefault="59746474" w:rsidP="256C99CE">
      <w:pPr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 xml:space="preserve">Minden felhasználó csak egyetlen alkalommal tud értékelést adni minden zenére: lehet </w:t>
      </w:r>
      <w:proofErr w:type="gramStart"/>
      <w:r w:rsidRPr="256C99CE">
        <w:rPr>
          <w:rFonts w:ascii="Times New Roman" w:hAnsi="Times New Roman"/>
        </w:rPr>
        <w:t>„ fel</w:t>
      </w:r>
      <w:proofErr w:type="gramEnd"/>
      <w:r w:rsidRPr="256C99CE">
        <w:rPr>
          <w:rFonts w:ascii="Times New Roman" w:hAnsi="Times New Roman"/>
        </w:rPr>
        <w:t>”-tetszik vagy „ le”-nem tetszik. Egy felhasználó csak egyféle értékelést adhat egy adott zene esetében.</w:t>
      </w:r>
    </w:p>
    <w:p w14:paraId="6D072C0D" w14:textId="77777777" w:rsidR="00832BEF" w:rsidRPr="006C772C" w:rsidRDefault="331C2038" w:rsidP="256C99CE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</w:rPr>
      </w:pPr>
      <w:r>
        <w:rPr>
          <w:noProof/>
        </w:rPr>
        <w:drawing>
          <wp:inline distT="0" distB="0" distL="0" distR="0" wp14:anchorId="3F262708" wp14:editId="533B57F9">
            <wp:extent cx="762000" cy="1657350"/>
            <wp:effectExtent l="0" t="0" r="0" b="0"/>
            <wp:docPr id="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1342" w14:textId="77777777" w:rsidR="000E1399" w:rsidRDefault="7615C8F8" w:rsidP="000E1399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/>
          <w:sz w:val="18"/>
          <w:szCs w:val="18"/>
        </w:rPr>
      </w:pPr>
      <w:r w:rsidRPr="256C99CE">
        <w:rPr>
          <w:rFonts w:ascii="Times New Roman" w:hAnsi="Times New Roman"/>
          <w:b/>
          <w:bCs/>
          <w:sz w:val="18"/>
          <w:szCs w:val="18"/>
        </w:rPr>
        <w:t>7</w:t>
      </w:r>
      <w:r w:rsidR="7287DAEF" w:rsidRPr="256C99CE">
        <w:rPr>
          <w:rFonts w:ascii="Times New Roman" w:hAnsi="Times New Roman"/>
          <w:b/>
          <w:bCs/>
          <w:sz w:val="18"/>
          <w:szCs w:val="18"/>
        </w:rPr>
        <w:t>.ábra</w:t>
      </w:r>
      <w:r w:rsidR="7287DAEF" w:rsidRPr="256C99CE">
        <w:rPr>
          <w:rFonts w:ascii="Times New Roman" w:hAnsi="Times New Roman"/>
          <w:sz w:val="18"/>
          <w:szCs w:val="18"/>
        </w:rPr>
        <w:t xml:space="preserve"> –Szavazás</w:t>
      </w:r>
      <w:bookmarkStart w:id="34" w:name="_Toc184092622"/>
      <w:bookmarkStart w:id="35" w:name="_Toc976699768"/>
    </w:p>
    <w:p w14:paraId="11C2F4FD" w14:textId="75AEF759" w:rsidR="004F7318" w:rsidRPr="000E1399" w:rsidRDefault="22F21804" w:rsidP="000E1399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/>
          <w:sz w:val="18"/>
          <w:szCs w:val="18"/>
        </w:rPr>
      </w:pPr>
      <w:r w:rsidRPr="256C99CE">
        <w:rPr>
          <w:rFonts w:ascii="Times New Roman" w:hAnsi="Times New Roman"/>
        </w:rPr>
        <w:t>2.</w:t>
      </w:r>
      <w:r w:rsidR="7287DAEF" w:rsidRPr="256C99CE">
        <w:rPr>
          <w:rFonts w:ascii="Times New Roman" w:hAnsi="Times New Roman"/>
        </w:rPr>
        <w:t>2</w:t>
      </w:r>
      <w:r w:rsidRPr="256C99CE">
        <w:rPr>
          <w:rFonts w:ascii="Times New Roman" w:hAnsi="Times New Roman"/>
        </w:rPr>
        <w:t xml:space="preserve">.5. </w:t>
      </w:r>
      <w:bookmarkEnd w:id="33"/>
      <w:r w:rsidR="7287DAEF" w:rsidRPr="256C99CE">
        <w:rPr>
          <w:rFonts w:ascii="Times New Roman" w:hAnsi="Times New Roman"/>
        </w:rPr>
        <w:t>Kilépés</w:t>
      </w:r>
      <w:bookmarkEnd w:id="34"/>
      <w:bookmarkEnd w:id="35"/>
    </w:p>
    <w:p w14:paraId="742BAFF3" w14:textId="77777777" w:rsidR="0020369B" w:rsidRPr="006C772C" w:rsidRDefault="2C063B95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 xml:space="preserve"> </w:t>
      </w:r>
      <w:r>
        <w:tab/>
      </w:r>
      <w:r w:rsidR="7287DAEF" w:rsidRPr="256C99CE">
        <w:rPr>
          <w:rFonts w:ascii="Times New Roman" w:hAnsi="Times New Roman"/>
        </w:rPr>
        <w:t>A kilépéshez az oldal tetején található kikapcsoló gombra kell kattintani.</w:t>
      </w:r>
    </w:p>
    <w:p w14:paraId="48A21919" w14:textId="77777777" w:rsidR="00832BEF" w:rsidRPr="006C772C" w:rsidRDefault="331C2038" w:rsidP="256C99CE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/>
          <w:noProof/>
        </w:rPr>
      </w:pPr>
      <w:r>
        <w:rPr>
          <w:noProof/>
        </w:rPr>
        <w:drawing>
          <wp:inline distT="0" distB="0" distL="0" distR="0" wp14:anchorId="6BCA28F8" wp14:editId="1FB73545">
            <wp:extent cx="552450" cy="571500"/>
            <wp:effectExtent l="0" t="0" r="0" b="0"/>
            <wp:docPr id="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0288" w14:textId="6D07F197" w:rsidR="3E0B5B68" w:rsidRPr="006C772C" w:rsidRDefault="3E0B5B68" w:rsidP="256C99CE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/>
          <w:b/>
          <w:bCs/>
          <w:sz w:val="18"/>
          <w:szCs w:val="18"/>
        </w:rPr>
      </w:pPr>
    </w:p>
    <w:p w14:paraId="747D54EB" w14:textId="69E3563E" w:rsidR="00832BEF" w:rsidRPr="006C772C" w:rsidRDefault="125FE359" w:rsidP="256C99CE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/>
          <w:sz w:val="18"/>
          <w:szCs w:val="18"/>
        </w:rPr>
      </w:pPr>
      <w:r w:rsidRPr="256C99CE">
        <w:rPr>
          <w:rFonts w:ascii="Times New Roman" w:hAnsi="Times New Roman"/>
          <w:b/>
          <w:bCs/>
          <w:sz w:val="18"/>
          <w:szCs w:val="18"/>
        </w:rPr>
        <w:t>8</w:t>
      </w:r>
      <w:r w:rsidR="7287DAEF" w:rsidRPr="256C99CE">
        <w:rPr>
          <w:rFonts w:ascii="Times New Roman" w:hAnsi="Times New Roman"/>
          <w:b/>
          <w:bCs/>
          <w:sz w:val="18"/>
          <w:szCs w:val="18"/>
        </w:rPr>
        <w:t>.ábra</w:t>
      </w:r>
      <w:r w:rsidR="7287DAEF" w:rsidRPr="256C99CE">
        <w:rPr>
          <w:rFonts w:ascii="Times New Roman" w:hAnsi="Times New Roman"/>
          <w:sz w:val="18"/>
          <w:szCs w:val="18"/>
        </w:rPr>
        <w:t xml:space="preserve"> –</w:t>
      </w:r>
      <w:r w:rsidR="16D64B90" w:rsidRPr="256C99CE">
        <w:rPr>
          <w:rFonts w:ascii="Times New Roman" w:hAnsi="Times New Roman"/>
          <w:sz w:val="18"/>
          <w:szCs w:val="18"/>
        </w:rPr>
        <w:t>Kilépés gomb</w:t>
      </w:r>
    </w:p>
    <w:p w14:paraId="6BD18F9B" w14:textId="77777777" w:rsidR="00832BEF" w:rsidRPr="006C772C" w:rsidRDefault="00832BEF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</w:p>
    <w:p w14:paraId="26EC4B45" w14:textId="77777777" w:rsidR="004F7318" w:rsidRPr="006C772C" w:rsidRDefault="22F21804" w:rsidP="256C99CE">
      <w:pPr>
        <w:pStyle w:val="Cmsor3"/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  <w:bookmarkStart w:id="36" w:name="_Toc135842982"/>
      <w:bookmarkStart w:id="37" w:name="_Toc2035204898"/>
      <w:bookmarkStart w:id="38" w:name="_Toc1155727209"/>
      <w:r w:rsidRPr="256C99CE">
        <w:rPr>
          <w:rFonts w:ascii="Times New Roman" w:hAnsi="Times New Roman"/>
        </w:rPr>
        <w:lastRenderedPageBreak/>
        <w:t>2.</w:t>
      </w:r>
      <w:r w:rsidR="1A8FF9BB" w:rsidRPr="256C99CE">
        <w:rPr>
          <w:rFonts w:ascii="Times New Roman" w:hAnsi="Times New Roman"/>
        </w:rPr>
        <w:t>2</w:t>
      </w:r>
      <w:r w:rsidRPr="256C99CE">
        <w:rPr>
          <w:rFonts w:ascii="Times New Roman" w:hAnsi="Times New Roman"/>
        </w:rPr>
        <w:t>.6.</w:t>
      </w:r>
      <w:bookmarkEnd w:id="36"/>
      <w:r w:rsidR="1A8FF9BB" w:rsidRPr="256C99CE">
        <w:rPr>
          <w:rFonts w:ascii="Times New Roman" w:hAnsi="Times New Roman"/>
        </w:rPr>
        <w:t xml:space="preserve"> Regisztráció</w:t>
      </w:r>
      <w:bookmarkEnd w:id="37"/>
      <w:bookmarkEnd w:id="38"/>
    </w:p>
    <w:p w14:paraId="01DB24ED" w14:textId="47A7D1D8" w:rsidR="000636E1" w:rsidRPr="006C772C" w:rsidRDefault="1A8FF9BB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 xml:space="preserve">A </w:t>
      </w:r>
      <w:r w:rsidR="134C8DCF" w:rsidRPr="256C99CE">
        <w:rPr>
          <w:rFonts w:ascii="Times New Roman" w:hAnsi="Times New Roman"/>
        </w:rPr>
        <w:t>regiszt</w:t>
      </w:r>
      <w:r w:rsidR="13D0BFF1" w:rsidRPr="256C99CE">
        <w:rPr>
          <w:rFonts w:ascii="Times New Roman" w:hAnsi="Times New Roman"/>
        </w:rPr>
        <w:t>r</w:t>
      </w:r>
      <w:r w:rsidR="134C8DCF" w:rsidRPr="256C99CE">
        <w:rPr>
          <w:rFonts w:ascii="Times New Roman" w:hAnsi="Times New Roman"/>
        </w:rPr>
        <w:t>áció nagyon egyszer</w:t>
      </w:r>
      <w:r w:rsidR="45905E77" w:rsidRPr="256C99CE">
        <w:rPr>
          <w:rFonts w:ascii="Times New Roman" w:hAnsi="Times New Roman"/>
        </w:rPr>
        <w:t>ű</w:t>
      </w:r>
      <w:r w:rsidR="134C8DCF" w:rsidRPr="256C99CE">
        <w:rPr>
          <w:rFonts w:ascii="Times New Roman" w:hAnsi="Times New Roman"/>
        </w:rPr>
        <w:t>! Csupán a következő adatokat kell megadnod:</w:t>
      </w:r>
    </w:p>
    <w:p w14:paraId="0CF74082" w14:textId="42AA2524" w:rsidR="000636E1" w:rsidRPr="006C772C" w:rsidRDefault="1A8FF9BB" w:rsidP="256C99CE">
      <w:pPr>
        <w:pStyle w:val="Listaszerbekezds"/>
        <w:numPr>
          <w:ilvl w:val="0"/>
          <w:numId w:val="47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  <w:b/>
          <w:bCs/>
        </w:rPr>
        <w:t>Felhasználónév:</w:t>
      </w:r>
      <w:r w:rsidRPr="256C99CE">
        <w:rPr>
          <w:rFonts w:ascii="Times New Roman" w:hAnsi="Times New Roman"/>
        </w:rPr>
        <w:t xml:space="preserve"> Ez a név fog megjelenni az általad beküldött zenék mellett. </w:t>
      </w:r>
    </w:p>
    <w:p w14:paraId="6F1B1A8B" w14:textId="77777777" w:rsidR="000636E1" w:rsidRPr="006C772C" w:rsidRDefault="1A8FF9BB" w:rsidP="256C99CE">
      <w:pPr>
        <w:numPr>
          <w:ilvl w:val="0"/>
          <w:numId w:val="47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  <w:b/>
          <w:bCs/>
        </w:rPr>
        <w:t>Vezetéknév:</w:t>
      </w:r>
      <w:r w:rsidRPr="256C99CE">
        <w:rPr>
          <w:rFonts w:ascii="Times New Roman" w:hAnsi="Times New Roman"/>
        </w:rPr>
        <w:t xml:space="preserve"> A családnevedet kell megadni. </w:t>
      </w:r>
    </w:p>
    <w:p w14:paraId="18788E49" w14:textId="77777777" w:rsidR="000636E1" w:rsidRPr="006C772C" w:rsidRDefault="1A8FF9BB" w:rsidP="256C99CE">
      <w:pPr>
        <w:numPr>
          <w:ilvl w:val="0"/>
          <w:numId w:val="47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  <w:b/>
          <w:bCs/>
        </w:rPr>
        <w:t>Keresztnév:</w:t>
      </w:r>
      <w:r w:rsidRPr="256C99CE">
        <w:rPr>
          <w:rFonts w:ascii="Times New Roman" w:hAnsi="Times New Roman"/>
        </w:rPr>
        <w:t xml:space="preserve"> A keresztnevedet kell megadni. </w:t>
      </w:r>
    </w:p>
    <w:p w14:paraId="785AA30C" w14:textId="77777777" w:rsidR="000636E1" w:rsidRPr="006C772C" w:rsidRDefault="1A8FF9BB" w:rsidP="256C99CE">
      <w:pPr>
        <w:numPr>
          <w:ilvl w:val="0"/>
          <w:numId w:val="47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  <w:b/>
          <w:bCs/>
        </w:rPr>
        <w:t>E-mail cím:</w:t>
      </w:r>
      <w:r w:rsidRPr="256C99CE">
        <w:rPr>
          <w:rFonts w:ascii="Times New Roman" w:hAnsi="Times New Roman"/>
        </w:rPr>
        <w:t xml:space="preserve"> Az e-mail címedet kell megadni. </w:t>
      </w:r>
    </w:p>
    <w:p w14:paraId="3E008A31" w14:textId="77777777" w:rsidR="000636E1" w:rsidRPr="006C772C" w:rsidRDefault="1A8FF9BB" w:rsidP="256C99CE">
      <w:pPr>
        <w:numPr>
          <w:ilvl w:val="0"/>
          <w:numId w:val="47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  <w:b/>
          <w:bCs/>
        </w:rPr>
        <w:t>Jelszó</w:t>
      </w:r>
      <w:commentRangeStart w:id="39"/>
      <w:commentRangeStart w:id="40"/>
      <w:r w:rsidRPr="256C99CE">
        <w:rPr>
          <w:rFonts w:ascii="Times New Roman" w:hAnsi="Times New Roman"/>
          <w:b/>
          <w:bCs/>
        </w:rPr>
        <w:t>:</w:t>
      </w:r>
      <w:r w:rsidRPr="256C99CE">
        <w:rPr>
          <w:rFonts w:ascii="Times New Roman" w:hAnsi="Times New Roman"/>
        </w:rPr>
        <w:t xml:space="preserve"> Egy jelszót kell meg adni. </w:t>
      </w:r>
      <w:commentRangeEnd w:id="39"/>
      <w:r>
        <w:commentReference w:id="39"/>
      </w:r>
      <w:commentRangeEnd w:id="40"/>
      <w:r>
        <w:commentReference w:id="40"/>
      </w:r>
    </w:p>
    <w:p w14:paraId="7F6B3D8E" w14:textId="426FB912" w:rsidR="3FC61418" w:rsidRPr="006C772C" w:rsidRDefault="3FC61418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 xml:space="preserve">Ezekre az adatokra van szüksége az oldalnak a regisztrációhoz. Későbbiekben az itt megadott </w:t>
      </w:r>
      <w:r w:rsidR="10965832" w:rsidRPr="256C99CE">
        <w:rPr>
          <w:rFonts w:ascii="Times New Roman" w:hAnsi="Times New Roman"/>
        </w:rPr>
        <w:t>adatokkal tudsz majd bejelentkezni. A beküldött zenék mellett pedig a felhasználóneved fog megjelenni.</w:t>
      </w:r>
    </w:p>
    <w:p w14:paraId="7ADF03DB" w14:textId="77777777" w:rsidR="00E6151E" w:rsidRPr="006C772C" w:rsidRDefault="014779B8" w:rsidP="256C99CE">
      <w:pPr>
        <w:pStyle w:val="Cmsor2"/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  <w:bookmarkStart w:id="41" w:name="_Toc1512368980"/>
      <w:bookmarkStart w:id="42" w:name="_Toc1702269282"/>
      <w:r w:rsidRPr="256C99CE">
        <w:rPr>
          <w:rFonts w:ascii="Times New Roman" w:hAnsi="Times New Roman"/>
        </w:rPr>
        <w:t>2.3. Hibajelentés</w:t>
      </w:r>
      <w:bookmarkEnd w:id="41"/>
      <w:bookmarkEnd w:id="42"/>
    </w:p>
    <w:p w14:paraId="4FAEEF04" w14:textId="77777777" w:rsidR="00E6151E" w:rsidRPr="006C772C" w:rsidRDefault="00F40763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006C772C">
        <w:rPr>
          <w:rFonts w:ascii="Times New Roman" w:hAnsi="Times New Roman"/>
          <w:szCs w:val="24"/>
        </w:rPr>
        <w:tab/>
      </w:r>
      <w:r w:rsidR="014779B8" w:rsidRPr="256C99CE">
        <w:rPr>
          <w:rFonts w:ascii="Times New Roman" w:hAnsi="Times New Roman"/>
        </w:rPr>
        <w:t xml:space="preserve">Az oldal minden hiba esetén értesíti a felhasználót a következőképpen: </w:t>
      </w:r>
    </w:p>
    <w:p w14:paraId="5A3933C9" w14:textId="77777777" w:rsidR="00E6151E" w:rsidRPr="006C772C" w:rsidRDefault="014779B8" w:rsidP="256C99CE">
      <w:pPr>
        <w:numPr>
          <w:ilvl w:val="0"/>
          <w:numId w:val="49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 xml:space="preserve">Ha valamilyen adatot rosszul vagy hiányosan tölt ki a regisztráció vagy más funkciók során, akkor az oldal megjeleníti egy értesítést vagy hibaüzenetet a felhasználónak. </w:t>
      </w:r>
    </w:p>
    <w:p w14:paraId="3FA2E5CE" w14:textId="77777777" w:rsidR="00E6151E" w:rsidRPr="006C772C" w:rsidRDefault="014779B8" w:rsidP="256C99CE">
      <w:pPr>
        <w:numPr>
          <w:ilvl w:val="0"/>
          <w:numId w:val="49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 xml:space="preserve">Az értesítés vagy hibaüzenet pontosan jelzi, hogy mi a probléma vagy mi az hiányzik. Például: „Sikertelen regisztráció: Minden adat kötelező”, „Sikertelen regisztráció: Rossz email formátum”, „Bejelentkezési hiba: Hibás felhasználónév”. </w:t>
      </w:r>
    </w:p>
    <w:p w14:paraId="524F4FBB" w14:textId="77777777" w:rsidR="00E6151E" w:rsidRPr="006C772C" w:rsidRDefault="014779B8" w:rsidP="256C99CE">
      <w:pPr>
        <w:numPr>
          <w:ilvl w:val="0"/>
          <w:numId w:val="49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Az ilyen hibaüzenetek segítenek a felhasználónak gyorsan korrigálni a hibát, és folytatni az adott műveletet vagy funkciót.</w:t>
      </w:r>
    </w:p>
    <w:p w14:paraId="238601FE" w14:textId="77777777" w:rsidR="00BD2A34" w:rsidRPr="006C772C" w:rsidRDefault="00BD2A34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</w:p>
    <w:p w14:paraId="1EC1E977" w14:textId="77777777" w:rsidR="00A76144" w:rsidRDefault="00A76144" w:rsidP="256C99CE">
      <w:pPr>
        <w:pStyle w:val="Cmsor1"/>
        <w:tabs>
          <w:tab w:val="left" w:pos="284"/>
        </w:tabs>
        <w:spacing w:before="0" w:line="360" w:lineRule="auto"/>
        <w:jc w:val="both"/>
        <w:rPr>
          <w:rFonts w:ascii="Times New Roman" w:hAnsi="Times New Roman"/>
        </w:rPr>
      </w:pPr>
      <w:bookmarkStart w:id="43" w:name="_Toc135842984"/>
      <w:bookmarkStart w:id="44" w:name="_Toc11512425"/>
      <w:bookmarkStart w:id="45" w:name="_Toc2001664380"/>
    </w:p>
    <w:p w14:paraId="554ACFF0" w14:textId="77777777" w:rsidR="000E1399" w:rsidRDefault="000E1399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</w:rPr>
        <w:br w:type="page"/>
      </w:r>
    </w:p>
    <w:p w14:paraId="4401DA8A" w14:textId="4752F9ED" w:rsidR="00D876AD" w:rsidRPr="006C772C" w:rsidRDefault="0B2D7E07" w:rsidP="256C99CE">
      <w:pPr>
        <w:pStyle w:val="Cmsor1"/>
        <w:tabs>
          <w:tab w:val="left" w:pos="284"/>
        </w:tabs>
        <w:spacing w:before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lastRenderedPageBreak/>
        <w:t>Összefoglalás</w:t>
      </w:r>
      <w:bookmarkEnd w:id="43"/>
      <w:bookmarkEnd w:id="44"/>
      <w:bookmarkEnd w:id="45"/>
    </w:p>
    <w:p w14:paraId="35DB8D47" w14:textId="0D52522E" w:rsidR="001B0DF2" w:rsidRPr="006C772C" w:rsidRDefault="1CF42A9C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 xml:space="preserve">Nagy örömmel és elégedettséggel tölt el a végeredmény. A felhasználói dokumentáció alaposan bemutatja az oldal minden aspektusát és funkcionalitását. Részletesen leírtam az oldal </w:t>
      </w:r>
      <w:r w:rsidR="000E1399" w:rsidRPr="256C99CE">
        <w:rPr>
          <w:rFonts w:ascii="Times New Roman" w:hAnsi="Times New Roman"/>
        </w:rPr>
        <w:t>használatát, minden</w:t>
      </w:r>
      <w:r w:rsidRPr="256C99CE">
        <w:rPr>
          <w:rFonts w:ascii="Times New Roman" w:hAnsi="Times New Roman"/>
        </w:rPr>
        <w:t xml:space="preserve"> lépését bemutattam, valamint illusztratív képeket is helyeztem a dokumentációba. Nagy hangsúlyt fektettem a felhasználói felülettel és annak lehetőségeivel is, hogy amennyire lehet baráti és könnyen kezelhető legyen!</w:t>
      </w:r>
    </w:p>
    <w:p w14:paraId="4D8BB5AF" w14:textId="78006B8A" w:rsidR="001B0DF2" w:rsidRPr="006C772C" w:rsidRDefault="1CF42A9C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 xml:space="preserve">Továbbá azt szerettem volna </w:t>
      </w:r>
      <w:r w:rsidR="000E1399" w:rsidRPr="256C99CE">
        <w:rPr>
          <w:rFonts w:ascii="Times New Roman" w:hAnsi="Times New Roman"/>
        </w:rPr>
        <w:t>elérni, hogy</w:t>
      </w:r>
      <w:r w:rsidRPr="256C99CE">
        <w:rPr>
          <w:rFonts w:ascii="Times New Roman" w:hAnsi="Times New Roman"/>
        </w:rPr>
        <w:t xml:space="preserve"> a mindennapi használok és a kollégiumi </w:t>
      </w:r>
      <w:r w:rsidR="000E1399" w:rsidRPr="256C99CE">
        <w:rPr>
          <w:rFonts w:ascii="Times New Roman" w:hAnsi="Times New Roman"/>
        </w:rPr>
        <w:t>diákok, egyszerűen</w:t>
      </w:r>
      <w:r w:rsidRPr="256C99CE">
        <w:rPr>
          <w:rFonts w:ascii="Times New Roman" w:hAnsi="Times New Roman"/>
        </w:rPr>
        <w:t xml:space="preserve"> kezelhessék az </w:t>
      </w:r>
      <w:r w:rsidR="000E1399" w:rsidRPr="256C99CE">
        <w:rPr>
          <w:rFonts w:ascii="Times New Roman" w:hAnsi="Times New Roman"/>
        </w:rPr>
        <w:t xml:space="preserve">oldalt. </w:t>
      </w:r>
      <w:proofErr w:type="gramStart"/>
      <w:r w:rsidR="000E1399" w:rsidRPr="256C99CE">
        <w:rPr>
          <w:rFonts w:ascii="Times New Roman" w:hAnsi="Times New Roman"/>
        </w:rPr>
        <w:t>Valamint</w:t>
      </w:r>
      <w:proofErr w:type="gramEnd"/>
      <w:r w:rsidRPr="256C99CE">
        <w:rPr>
          <w:rFonts w:ascii="Times New Roman" w:hAnsi="Times New Roman"/>
        </w:rPr>
        <w:t xml:space="preserve"> hogy a reggeli ébresztő kicsit </w:t>
      </w:r>
      <w:r w:rsidR="000E1399" w:rsidRPr="256C99CE">
        <w:rPr>
          <w:rFonts w:ascii="Times New Roman" w:hAnsi="Times New Roman"/>
        </w:rPr>
        <w:t>pezsdítőbb</w:t>
      </w:r>
      <w:r w:rsidRPr="256C99CE">
        <w:rPr>
          <w:rFonts w:ascii="Times New Roman" w:hAnsi="Times New Roman"/>
        </w:rPr>
        <w:t xml:space="preserve"> legyen számukra, ahogy az ébredés is. Az oldal több felhasználó számára is használható, és minden egyes látogató számára biztosít egy intuitív és felhasználóbarát felületet, ahol könnyen és gyorsan navigálhatnak.</w:t>
      </w:r>
    </w:p>
    <w:p w14:paraId="609D395D" w14:textId="77777777" w:rsidR="000E1399" w:rsidRDefault="3B4198D7" w:rsidP="000E1399">
      <w:pPr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Az elkészült front-end alkalmazás egy hasznos eszköz a felhasználók számára, amely hozzájárul egy hatékony és kellemes felhasználói élmény létrehozásához. Az oldal jelenlegi funkcionalitása lehetővé teszi a felhasználók számára, hogy könnyen böngésszenek, interakcióba lépjenek az oldallal, és élvezzék az ott található tartalmat.</w:t>
      </w:r>
    </w:p>
    <w:p w14:paraId="3ADBE99F" w14:textId="53182701" w:rsidR="001B0DF2" w:rsidRPr="006C772C" w:rsidRDefault="3B4198D7" w:rsidP="000E1399">
      <w:pPr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Azonban további fejlesztési lehetőségeket is fel lehetne hozni, hogy még jobbá tegyük az oldalt. Például lehetne implementálni egy keresési funkciót, amely segítségével a felhasználók gyorsan megtalálhatják a kívánt tartalmakat. Emellett egy interaktív chat vagy üzenetküldő rendszer is hozzájárulhatna a felhasználók közösségének erősítéséhez és az online interakcióik még gazdagabbá tételéhez.</w:t>
      </w:r>
    </w:p>
    <w:p w14:paraId="147D169E" w14:textId="76E14720" w:rsidR="001B0DF2" w:rsidRPr="006C772C" w:rsidRDefault="3B4198D7" w:rsidP="000E1399">
      <w:pPr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 xml:space="preserve">Továbbá fontos lenne a felhasználói visszajelzések gyűjtése és </w:t>
      </w:r>
      <w:r w:rsidR="000E1399" w:rsidRPr="256C99CE">
        <w:rPr>
          <w:rFonts w:ascii="Times New Roman" w:hAnsi="Times New Roman"/>
        </w:rPr>
        <w:t>figyelembevétele</w:t>
      </w:r>
      <w:r w:rsidRPr="256C99CE">
        <w:rPr>
          <w:rFonts w:ascii="Times New Roman" w:hAnsi="Times New Roman"/>
        </w:rPr>
        <w:t xml:space="preserve"> a fejlesztés során, hogy az alkalmazás folyamatosan megfeleljen a felhasználók igényeinek és elvárásainak. A felhasználói felület további finomhangolása és optimalizálása is kulcsfontosságú, hogy az oldal minél intuitívabb és felhasználóbarátabb legyen.</w:t>
      </w:r>
    </w:p>
    <w:p w14:paraId="5C49F04B" w14:textId="374EB71E" w:rsidR="001B0DF2" w:rsidRPr="006C772C" w:rsidRDefault="3B4198D7" w:rsidP="000E1399">
      <w:pPr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Összességében a front-end alkalmazás jelenlegi formájában már egy nagyon hasznos eszköz a felhasználók számára, de további fejlesztésekkel még jobbá lehetne tenni, és még szélesebb körű funkcionalitást és felhasználói élményt lehetne biztosítani.</w:t>
      </w:r>
    </w:p>
    <w:p w14:paraId="5B08B5D1" w14:textId="17F35B4B" w:rsidR="001B0DF2" w:rsidRPr="006C772C" w:rsidRDefault="5F484CBD" w:rsidP="000E1399">
      <w:pPr>
        <w:spacing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 xml:space="preserve">Továbbá fontos lenne a felhasználói visszajelzések gyűjtése és </w:t>
      </w:r>
      <w:r w:rsidR="000E1399" w:rsidRPr="256C99CE">
        <w:rPr>
          <w:rFonts w:ascii="Times New Roman" w:hAnsi="Times New Roman"/>
        </w:rPr>
        <w:t>figyelembevétele</w:t>
      </w:r>
      <w:r w:rsidRPr="256C99CE">
        <w:rPr>
          <w:rFonts w:ascii="Times New Roman" w:hAnsi="Times New Roman"/>
        </w:rPr>
        <w:t xml:space="preserve"> a fejlesztés során, hogy az alkalmazás folyamatosan megfeleljen a felhasználók igényeinek és elvárásainak. A felhasználói felület további finomhangolása és optimalizálása is kulcsfontosságú, hogy az oldal minél intuitívabb és felhasználóbarátabb </w:t>
      </w:r>
      <w:r w:rsidR="000E1399" w:rsidRPr="256C99CE">
        <w:rPr>
          <w:rFonts w:ascii="Times New Roman" w:hAnsi="Times New Roman"/>
        </w:rPr>
        <w:t>legyen. Összességében</w:t>
      </w:r>
      <w:r w:rsidRPr="256C99CE">
        <w:rPr>
          <w:rFonts w:ascii="Times New Roman" w:hAnsi="Times New Roman"/>
        </w:rPr>
        <w:t xml:space="preserve"> a front-end alkalmazás jelenlegi formájában már egy nagyon hasznos eszköz a felhasználók számára, de további fejlesztésekkel még jobbá lehetne tenni, és még szélesebb körű funkcionalitást és felhasználói élményt lehetne biztosítani.</w:t>
      </w:r>
      <w:r w:rsidR="0027139D" w:rsidRPr="256C99CE">
        <w:rPr>
          <w:rFonts w:ascii="Times New Roman" w:hAnsi="Times New Roman"/>
        </w:rPr>
        <w:br w:type="page"/>
      </w:r>
    </w:p>
    <w:p w14:paraId="5FFA8642" w14:textId="1190C27B" w:rsidR="3E0B5B68" w:rsidRPr="006C772C" w:rsidRDefault="3CE6BD95" w:rsidP="256C99CE">
      <w:pPr>
        <w:pStyle w:val="Cmsor1"/>
        <w:tabs>
          <w:tab w:val="left" w:pos="284"/>
        </w:tabs>
        <w:spacing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lastRenderedPageBreak/>
        <w:t>Irodalomjegyzék</w:t>
      </w:r>
    </w:p>
    <w:p w14:paraId="3435CE3C" w14:textId="77777777" w:rsidR="3E0B5B68" w:rsidRPr="006C772C" w:rsidRDefault="3E0B5B68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</w:p>
    <w:p w14:paraId="7DAAA8B4" w14:textId="020B2FD1" w:rsidR="3E0B5B68" w:rsidRPr="006C772C" w:rsidRDefault="3CE6BD95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  <w:lang w:val="en-US"/>
        </w:rPr>
      </w:pPr>
      <w:r w:rsidRPr="256C99CE">
        <w:rPr>
          <w:rFonts w:ascii="Times New Roman" w:hAnsi="Times New Roman"/>
          <w:lang w:val="en-US"/>
        </w:rPr>
        <w:t xml:space="preserve">Jennifer </w:t>
      </w:r>
      <w:proofErr w:type="spellStart"/>
      <w:r w:rsidRPr="256C99CE">
        <w:rPr>
          <w:rFonts w:ascii="Times New Roman" w:hAnsi="Times New Roman"/>
          <w:lang w:val="en-US"/>
        </w:rPr>
        <w:t>Niederst</w:t>
      </w:r>
      <w:proofErr w:type="spellEnd"/>
      <w:r w:rsidRPr="256C99CE">
        <w:rPr>
          <w:rFonts w:ascii="Times New Roman" w:hAnsi="Times New Roman"/>
          <w:lang w:val="en-US"/>
        </w:rPr>
        <w:t xml:space="preserve"> </w:t>
      </w:r>
      <w:proofErr w:type="gramStart"/>
      <w:r w:rsidRPr="256C99CE">
        <w:rPr>
          <w:rFonts w:ascii="Times New Roman" w:hAnsi="Times New Roman"/>
          <w:lang w:val="en-US"/>
        </w:rPr>
        <w:t>Robbins(</w:t>
      </w:r>
      <w:proofErr w:type="gramEnd"/>
      <w:r w:rsidRPr="256C99CE">
        <w:rPr>
          <w:rFonts w:ascii="Times New Roman" w:hAnsi="Times New Roman"/>
          <w:lang w:val="en-US"/>
        </w:rPr>
        <w:t>2018): Learning Web Design</w:t>
      </w:r>
    </w:p>
    <w:p w14:paraId="45A25AC5" w14:textId="46441E72" w:rsidR="3E0B5B68" w:rsidRPr="006C772C" w:rsidRDefault="3CE6BD95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  <w:r w:rsidRPr="256C99CE">
        <w:rPr>
          <w:rFonts w:ascii="Times New Roman" w:hAnsi="Times New Roman"/>
        </w:rPr>
        <w:t>W3Schools (https://www.w3schools.com/css)</w:t>
      </w:r>
    </w:p>
    <w:p w14:paraId="18322671" w14:textId="3195679B" w:rsidR="3E0B5B68" w:rsidRPr="006C772C" w:rsidRDefault="3E0B5B68" w:rsidP="256C99C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/>
        </w:rPr>
      </w:pPr>
    </w:p>
    <w:sectPr w:rsidR="3E0B5B68" w:rsidRPr="006C772C" w:rsidSect="00BD6488">
      <w:headerReference w:type="default" r:id="rId27"/>
      <w:footerReference w:type="default" r:id="rId28"/>
      <w:pgSz w:w="11907" w:h="16839" w:code="9"/>
      <w:pgMar w:top="1418" w:right="851" w:bottom="1418" w:left="1418" w:header="567" w:footer="567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9" w:author="Szabó Beatrix" w:date="2024-05-08T09:02:00Z" w:initials="SB">
    <w:p w14:paraId="4534EA06" w14:textId="76BAF748" w:rsidR="00AA363F" w:rsidRDefault="00AA363F">
      <w:pPr>
        <w:pStyle w:val="Jegyzetszveg"/>
      </w:pPr>
      <w:r>
        <w:rPr>
          <w:rStyle w:val="Jegyzethivatkozs"/>
        </w:rPr>
        <w:annotationRef/>
      </w:r>
      <w:r>
        <w:t>milyen hosszú legyen? Milyen karaktereket tartalmazhat?</w:t>
      </w:r>
    </w:p>
  </w:comment>
  <w:comment w:id="40" w:author="Tokodi Denisz" w:date="2024-05-14T18:21:00Z" w:initials="TD">
    <w:p w14:paraId="392AB777" w14:textId="644FF841" w:rsidR="256C99CE" w:rsidRDefault="256C99CE">
      <w:r>
        <w:t>nincs megszabva,hogy milyen hosszu legyen és miket lehet használni,ezért nem irtam bele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534EA06" w15:done="1"/>
  <w15:commentEx w15:paraId="392AB777" w15:paraIdParent="4534EA0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7DADF91D" w16cex:dateUtc="2024-05-14T16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534EA06" w16cid:durableId="29E5BE3F"/>
  <w16cid:commentId w16cid:paraId="392AB777" w16cid:durableId="7DADF9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C48DC" w14:textId="77777777" w:rsidR="00E03BE5" w:rsidRDefault="00E03BE5" w:rsidP="000218FE">
      <w:pPr>
        <w:spacing w:after="0" w:line="240" w:lineRule="auto"/>
      </w:pPr>
      <w:r>
        <w:separator/>
      </w:r>
    </w:p>
  </w:endnote>
  <w:endnote w:type="continuationSeparator" w:id="0">
    <w:p w14:paraId="19C1CA3B" w14:textId="77777777" w:rsidR="00E03BE5" w:rsidRDefault="00E03BE5" w:rsidP="00021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notTrueType/>
    <w:pitch w:val="variable"/>
    <w:sig w:usb0="E1002EFF" w:usb1="C000605B" w:usb2="00000029" w:usb3="00000000" w:csb0="0001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F6B08" w14:textId="77777777" w:rsidR="00DC0FDA" w:rsidRDefault="00DC0FDA">
    <w:pPr>
      <w:pStyle w:val="llb"/>
      <w:jc w:val="right"/>
    </w:pPr>
    <w:r>
      <w:fldChar w:fldCharType="begin"/>
    </w:r>
    <w:r>
      <w:instrText>PAGE   \* MERGEFORMAT</w:instrText>
    </w:r>
    <w:r>
      <w:fldChar w:fldCharType="separate"/>
    </w:r>
    <w:r w:rsidR="008E689C">
      <w:rPr>
        <w:noProof/>
      </w:rPr>
      <w:t>3</w:t>
    </w:r>
    <w:r>
      <w:fldChar w:fldCharType="end"/>
    </w:r>
  </w:p>
  <w:p w14:paraId="1A965116" w14:textId="77777777" w:rsidR="00DC0FDA" w:rsidRDefault="00DC0FD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53D21" w14:textId="77777777" w:rsidR="00E03BE5" w:rsidRDefault="00E03BE5" w:rsidP="000218FE">
      <w:pPr>
        <w:spacing w:after="0" w:line="240" w:lineRule="auto"/>
      </w:pPr>
      <w:r>
        <w:separator/>
      </w:r>
    </w:p>
  </w:footnote>
  <w:footnote w:type="continuationSeparator" w:id="0">
    <w:p w14:paraId="483A7AFC" w14:textId="77777777" w:rsidR="00E03BE5" w:rsidRDefault="00E03BE5" w:rsidP="000218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4A0" w:firstRow="1" w:lastRow="0" w:firstColumn="1" w:lastColumn="0" w:noHBand="0" w:noVBand="1"/>
    </w:tblPr>
    <w:tblGrid>
      <w:gridCol w:w="9417"/>
      <w:gridCol w:w="221"/>
    </w:tblGrid>
    <w:tr w:rsidR="00CB5910" w:rsidRPr="000458A4" w14:paraId="1847FDD6" w14:textId="77777777" w:rsidTr="006E67E8">
      <w:trPr>
        <w:trHeight w:val="360"/>
      </w:trPr>
      <w:tc>
        <w:tcPr>
          <w:tcW w:w="3500" w:type="pct"/>
          <w:vAlign w:val="center"/>
        </w:tcPr>
        <w:tbl>
          <w:tblPr>
            <w:tblW w:w="10375" w:type="dxa"/>
            <w:tblLook w:val="04A0" w:firstRow="1" w:lastRow="0" w:firstColumn="1" w:lastColumn="0" w:noHBand="0" w:noVBand="1"/>
          </w:tblPr>
          <w:tblGrid>
            <w:gridCol w:w="6594"/>
            <w:gridCol w:w="3781"/>
          </w:tblGrid>
          <w:tr w:rsidR="00CB5910" w:rsidRPr="000458A4" w14:paraId="0F475495" w14:textId="77777777" w:rsidTr="006E67E8">
            <w:trPr>
              <w:trHeight w:val="204"/>
            </w:trPr>
            <w:tc>
              <w:tcPr>
                <w:tcW w:w="3178" w:type="pct"/>
                <w:vAlign w:val="center"/>
                <w:hideMark/>
              </w:tcPr>
              <w:p w14:paraId="7902D4F8" w14:textId="77777777" w:rsidR="00CB5910" w:rsidRPr="000458A4" w:rsidRDefault="00CB5910" w:rsidP="00CB5910">
                <w:pPr>
                  <w:pStyle w:val="lfej"/>
                  <w:rPr>
                    <w:sz w:val="20"/>
                  </w:rPr>
                </w:pPr>
                <w:r w:rsidRPr="000458A4">
                  <w:rPr>
                    <w:sz w:val="20"/>
                  </w:rPr>
                  <w:t>Szegedi SZC  </w:t>
                </w:r>
              </w:p>
              <w:p w14:paraId="7CB11F28" w14:textId="77777777" w:rsidR="00CB5910" w:rsidRPr="000458A4" w:rsidRDefault="00CB5910" w:rsidP="00CB5910">
                <w:pPr>
                  <w:pStyle w:val="lfej"/>
                  <w:rPr>
                    <w:sz w:val="20"/>
                  </w:rPr>
                </w:pPr>
                <w:r w:rsidRPr="000458A4">
                  <w:rPr>
                    <w:sz w:val="20"/>
                  </w:rPr>
                  <w:t>Tóth János Mórahalmi Szakképző Iskola és Szilágyi Mihály Kollégium</w:t>
                </w:r>
              </w:p>
            </w:tc>
            <w:tc>
              <w:tcPr>
                <w:tcW w:w="1822" w:type="pct"/>
                <w:vAlign w:val="center"/>
                <w:hideMark/>
              </w:tcPr>
              <w:p w14:paraId="3205457B" w14:textId="01705C1A" w:rsidR="00CB5910" w:rsidRPr="000458A4" w:rsidRDefault="00CB5910" w:rsidP="00CB5910">
                <w:pPr>
                  <w:rPr>
                    <w:sz w:val="20"/>
                  </w:rPr>
                </w:pPr>
                <w:r>
                  <w:rPr>
                    <w:noProof/>
                    <w:lang w:bidi="ar-SA"/>
                  </w:rPr>
                  <w:drawing>
                    <wp:anchor distT="0" distB="0" distL="114300" distR="114300" simplePos="0" relativeHeight="251659264" behindDoc="0" locked="0" layoutInCell="1" allowOverlap="0" wp14:anchorId="4E8A109C" wp14:editId="78C48B11">
                      <wp:simplePos x="0" y="0"/>
                      <wp:positionH relativeFrom="column">
                        <wp:posOffset>728980</wp:posOffset>
                      </wp:positionH>
                      <wp:positionV relativeFrom="line">
                        <wp:posOffset>-244475</wp:posOffset>
                      </wp:positionV>
                      <wp:extent cx="609600" cy="609600"/>
                      <wp:effectExtent l="0" t="0" r="0" b="0"/>
                      <wp:wrapSquare wrapText="bothSides"/>
                      <wp:docPr id="125498184" name="Ké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09600" cy="609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</w:tc>
          </w:tr>
        </w:tbl>
        <w:p w14:paraId="3E8483E3" w14:textId="77777777" w:rsidR="00CB5910" w:rsidRPr="000458A4" w:rsidRDefault="00CB5910" w:rsidP="00CB5910">
          <w:pPr>
            <w:pStyle w:val="lfej"/>
            <w:rPr>
              <w:sz w:val="20"/>
            </w:rPr>
          </w:pPr>
        </w:p>
      </w:tc>
      <w:tc>
        <w:tcPr>
          <w:tcW w:w="1500" w:type="pct"/>
          <w:shd w:val="clear" w:color="auto" w:fill="auto"/>
          <w:vAlign w:val="center"/>
        </w:tcPr>
        <w:p w14:paraId="7CC4784C" w14:textId="77777777" w:rsidR="00CB5910" w:rsidRPr="000458A4" w:rsidRDefault="00CB5910" w:rsidP="00CB5910">
          <w:pPr>
            <w:pStyle w:val="llb"/>
            <w:jc w:val="right"/>
            <w:rPr>
              <w:noProof/>
              <w:sz w:val="20"/>
            </w:rPr>
          </w:pPr>
        </w:p>
      </w:tc>
    </w:tr>
  </w:tbl>
  <w:p w14:paraId="1A938202" w14:textId="0D89CDDB" w:rsidR="00DC0FDA" w:rsidRPr="004A4013" w:rsidRDefault="00DC0FDA" w:rsidP="004A4013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2B057"/>
    <w:multiLevelType w:val="hybridMultilevel"/>
    <w:tmpl w:val="2724DE2A"/>
    <w:lvl w:ilvl="0" w:tplc="8A8E05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042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809F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A2C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C235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F23C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C67C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98EF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4E9E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F4E5F"/>
    <w:multiLevelType w:val="hybridMultilevel"/>
    <w:tmpl w:val="9EFE27D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B4A0D"/>
    <w:multiLevelType w:val="hybridMultilevel"/>
    <w:tmpl w:val="4BE85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2641E0"/>
    <w:multiLevelType w:val="multilevel"/>
    <w:tmpl w:val="DB4A3030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106A06"/>
    <w:multiLevelType w:val="hybridMultilevel"/>
    <w:tmpl w:val="5EEAD3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841BF"/>
    <w:multiLevelType w:val="hybridMultilevel"/>
    <w:tmpl w:val="14FEA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1A6300"/>
    <w:multiLevelType w:val="hybridMultilevel"/>
    <w:tmpl w:val="67D49A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66470D"/>
    <w:multiLevelType w:val="hybridMultilevel"/>
    <w:tmpl w:val="0A90B2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EB32934"/>
    <w:multiLevelType w:val="hybridMultilevel"/>
    <w:tmpl w:val="E0A22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1FE7200"/>
    <w:multiLevelType w:val="multilevel"/>
    <w:tmpl w:val="900241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C5C2EAE"/>
    <w:multiLevelType w:val="hybridMultilevel"/>
    <w:tmpl w:val="10DC1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6F0C28"/>
    <w:multiLevelType w:val="hybridMultilevel"/>
    <w:tmpl w:val="0F1C1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E6331F"/>
    <w:multiLevelType w:val="hybridMultilevel"/>
    <w:tmpl w:val="C57476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887B0E"/>
    <w:multiLevelType w:val="hybridMultilevel"/>
    <w:tmpl w:val="CB38D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960F07"/>
    <w:multiLevelType w:val="hybridMultilevel"/>
    <w:tmpl w:val="5A2EF5F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775209"/>
    <w:multiLevelType w:val="hybridMultilevel"/>
    <w:tmpl w:val="EAD6B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963CF6"/>
    <w:multiLevelType w:val="hybridMultilevel"/>
    <w:tmpl w:val="EC0E73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CC1922"/>
    <w:multiLevelType w:val="hybridMultilevel"/>
    <w:tmpl w:val="D41E1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8C003F"/>
    <w:multiLevelType w:val="hybridMultilevel"/>
    <w:tmpl w:val="5FA23D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D106A7"/>
    <w:multiLevelType w:val="hybridMultilevel"/>
    <w:tmpl w:val="EFD8C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415151"/>
    <w:multiLevelType w:val="hybridMultilevel"/>
    <w:tmpl w:val="8ECA7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8733D9"/>
    <w:multiLevelType w:val="hybridMultilevel"/>
    <w:tmpl w:val="96CEEE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1B31EEB"/>
    <w:multiLevelType w:val="hybridMultilevel"/>
    <w:tmpl w:val="BC92BF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D53CCE"/>
    <w:multiLevelType w:val="hybridMultilevel"/>
    <w:tmpl w:val="FB5EFA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330425C"/>
    <w:multiLevelType w:val="hybridMultilevel"/>
    <w:tmpl w:val="EB84AB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577E65"/>
    <w:multiLevelType w:val="hybridMultilevel"/>
    <w:tmpl w:val="57D879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D72679"/>
    <w:multiLevelType w:val="hybridMultilevel"/>
    <w:tmpl w:val="C68A21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D9324A"/>
    <w:multiLevelType w:val="hybridMultilevel"/>
    <w:tmpl w:val="E4E4AD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7807BA"/>
    <w:multiLevelType w:val="hybridMultilevel"/>
    <w:tmpl w:val="147063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CDB42B9"/>
    <w:multiLevelType w:val="hybridMultilevel"/>
    <w:tmpl w:val="FFF4BF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DBC61D2"/>
    <w:multiLevelType w:val="hybridMultilevel"/>
    <w:tmpl w:val="08A88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3F569F"/>
    <w:multiLevelType w:val="hybridMultilevel"/>
    <w:tmpl w:val="D51E9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A4598F"/>
    <w:multiLevelType w:val="hybridMultilevel"/>
    <w:tmpl w:val="1B107B5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5A203D"/>
    <w:multiLevelType w:val="hybridMultilevel"/>
    <w:tmpl w:val="E5CEA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63049"/>
    <w:multiLevelType w:val="hybridMultilevel"/>
    <w:tmpl w:val="19CCF3D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A323C4"/>
    <w:multiLevelType w:val="hybridMultilevel"/>
    <w:tmpl w:val="AF3C0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015675"/>
    <w:multiLevelType w:val="hybridMultilevel"/>
    <w:tmpl w:val="2AF44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032907"/>
    <w:multiLevelType w:val="hybridMultilevel"/>
    <w:tmpl w:val="F932B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D502110"/>
    <w:multiLevelType w:val="hybridMultilevel"/>
    <w:tmpl w:val="3FF4E7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3E3D15"/>
    <w:multiLevelType w:val="multilevel"/>
    <w:tmpl w:val="239C9DC6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602B1968"/>
    <w:multiLevelType w:val="hybridMultilevel"/>
    <w:tmpl w:val="E2265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654831"/>
    <w:multiLevelType w:val="hybridMultilevel"/>
    <w:tmpl w:val="9F2A8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044934"/>
    <w:multiLevelType w:val="hybridMultilevel"/>
    <w:tmpl w:val="04186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7CB11E5"/>
    <w:multiLevelType w:val="hybridMultilevel"/>
    <w:tmpl w:val="79C4F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DE46EA"/>
    <w:multiLevelType w:val="hybridMultilevel"/>
    <w:tmpl w:val="88EEBA5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B073010"/>
    <w:multiLevelType w:val="hybridMultilevel"/>
    <w:tmpl w:val="0742C0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BD76E83"/>
    <w:multiLevelType w:val="hybridMultilevel"/>
    <w:tmpl w:val="C8E803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E7A104D"/>
    <w:multiLevelType w:val="hybridMultilevel"/>
    <w:tmpl w:val="319A5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F136A62"/>
    <w:multiLevelType w:val="hybridMultilevel"/>
    <w:tmpl w:val="026EB688"/>
    <w:lvl w:ilvl="0" w:tplc="040E000F">
      <w:start w:val="1"/>
      <w:numFmt w:val="decimal"/>
      <w:lvlText w:val="%1."/>
      <w:lvlJc w:val="left"/>
      <w:pPr>
        <w:ind w:left="786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6F710F1F"/>
    <w:multiLevelType w:val="hybridMultilevel"/>
    <w:tmpl w:val="9300C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08D2EA0"/>
    <w:multiLevelType w:val="hybridMultilevel"/>
    <w:tmpl w:val="CBFE8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42D227B"/>
    <w:multiLevelType w:val="hybridMultilevel"/>
    <w:tmpl w:val="4AD672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F84410"/>
    <w:multiLevelType w:val="hybridMultilevel"/>
    <w:tmpl w:val="AAEA40DA"/>
    <w:lvl w:ilvl="0" w:tplc="648248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06D5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7C79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4204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7808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06FB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16B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26FF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56CD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95B7278"/>
    <w:multiLevelType w:val="hybridMultilevel"/>
    <w:tmpl w:val="50DA12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DAC7C81"/>
    <w:multiLevelType w:val="hybridMultilevel"/>
    <w:tmpl w:val="7FBAAB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E0679BB"/>
    <w:multiLevelType w:val="hybridMultilevel"/>
    <w:tmpl w:val="118EE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EC77DDD"/>
    <w:multiLevelType w:val="hybridMultilevel"/>
    <w:tmpl w:val="99A4A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5923420">
    <w:abstractNumId w:val="52"/>
  </w:num>
  <w:num w:numId="2" w16cid:durableId="358429324">
    <w:abstractNumId w:val="0"/>
  </w:num>
  <w:num w:numId="3" w16cid:durableId="1037704455">
    <w:abstractNumId w:val="3"/>
  </w:num>
  <w:num w:numId="4" w16cid:durableId="1501582429">
    <w:abstractNumId w:val="32"/>
  </w:num>
  <w:num w:numId="5" w16cid:durableId="1645815673">
    <w:abstractNumId w:val="44"/>
  </w:num>
  <w:num w:numId="6" w16cid:durableId="1196238829">
    <w:abstractNumId w:val="26"/>
  </w:num>
  <w:num w:numId="7" w16cid:durableId="1241019381">
    <w:abstractNumId w:val="27"/>
  </w:num>
  <w:num w:numId="8" w16cid:durableId="829903075">
    <w:abstractNumId w:val="16"/>
  </w:num>
  <w:num w:numId="9" w16cid:durableId="1634947716">
    <w:abstractNumId w:val="18"/>
  </w:num>
  <w:num w:numId="10" w16cid:durableId="1506941810">
    <w:abstractNumId w:val="34"/>
  </w:num>
  <w:num w:numId="11" w16cid:durableId="737745205">
    <w:abstractNumId w:val="20"/>
  </w:num>
  <w:num w:numId="12" w16cid:durableId="610017374">
    <w:abstractNumId w:val="42"/>
  </w:num>
  <w:num w:numId="13" w16cid:durableId="1825970134">
    <w:abstractNumId w:val="40"/>
  </w:num>
  <w:num w:numId="14" w16cid:durableId="1786535936">
    <w:abstractNumId w:val="7"/>
  </w:num>
  <w:num w:numId="15" w16cid:durableId="112870027">
    <w:abstractNumId w:val="50"/>
  </w:num>
  <w:num w:numId="16" w16cid:durableId="1707371620">
    <w:abstractNumId w:val="41"/>
  </w:num>
  <w:num w:numId="17" w16cid:durableId="1132938138">
    <w:abstractNumId w:val="36"/>
  </w:num>
  <w:num w:numId="18" w16cid:durableId="1241329206">
    <w:abstractNumId w:val="35"/>
  </w:num>
  <w:num w:numId="19" w16cid:durableId="706181710">
    <w:abstractNumId w:val="33"/>
  </w:num>
  <w:num w:numId="20" w16cid:durableId="1206526637">
    <w:abstractNumId w:val="10"/>
  </w:num>
  <w:num w:numId="21" w16cid:durableId="1308241262">
    <w:abstractNumId w:val="4"/>
  </w:num>
  <w:num w:numId="22" w16cid:durableId="763460076">
    <w:abstractNumId w:val="17"/>
  </w:num>
  <w:num w:numId="23" w16cid:durableId="1925724494">
    <w:abstractNumId w:val="49"/>
  </w:num>
  <w:num w:numId="24" w16cid:durableId="2016178668">
    <w:abstractNumId w:val="13"/>
  </w:num>
  <w:num w:numId="25" w16cid:durableId="1179780057">
    <w:abstractNumId w:val="37"/>
  </w:num>
  <w:num w:numId="26" w16cid:durableId="1188984290">
    <w:abstractNumId w:val="56"/>
  </w:num>
  <w:num w:numId="27" w16cid:durableId="1554195130">
    <w:abstractNumId w:val="19"/>
  </w:num>
  <w:num w:numId="28" w16cid:durableId="1058169933">
    <w:abstractNumId w:val="29"/>
  </w:num>
  <w:num w:numId="29" w16cid:durableId="1721902300">
    <w:abstractNumId w:val="21"/>
  </w:num>
  <w:num w:numId="30" w16cid:durableId="826439717">
    <w:abstractNumId w:val="8"/>
  </w:num>
  <w:num w:numId="31" w16cid:durableId="1497459167">
    <w:abstractNumId w:val="9"/>
  </w:num>
  <w:num w:numId="32" w16cid:durableId="1124928817">
    <w:abstractNumId w:val="15"/>
  </w:num>
  <w:num w:numId="33" w16cid:durableId="1380516129">
    <w:abstractNumId w:val="30"/>
  </w:num>
  <w:num w:numId="34" w16cid:durableId="556400884">
    <w:abstractNumId w:val="43"/>
  </w:num>
  <w:num w:numId="35" w16cid:durableId="895239575">
    <w:abstractNumId w:val="31"/>
  </w:num>
  <w:num w:numId="36" w16cid:durableId="1880313326">
    <w:abstractNumId w:val="28"/>
  </w:num>
  <w:num w:numId="37" w16cid:durableId="918296402">
    <w:abstractNumId w:val="47"/>
  </w:num>
  <w:num w:numId="38" w16cid:durableId="1021468602">
    <w:abstractNumId w:val="23"/>
  </w:num>
  <w:num w:numId="39" w16cid:durableId="1797287419">
    <w:abstractNumId w:val="5"/>
  </w:num>
  <w:num w:numId="40" w16cid:durableId="1367947710">
    <w:abstractNumId w:val="11"/>
  </w:num>
  <w:num w:numId="41" w16cid:durableId="1770661417">
    <w:abstractNumId w:val="2"/>
  </w:num>
  <w:num w:numId="42" w16cid:durableId="1281647347">
    <w:abstractNumId w:val="53"/>
  </w:num>
  <w:num w:numId="43" w16cid:durableId="516120439">
    <w:abstractNumId w:val="1"/>
  </w:num>
  <w:num w:numId="44" w16cid:durableId="1993027218">
    <w:abstractNumId w:val="45"/>
  </w:num>
  <w:num w:numId="45" w16cid:durableId="1354452437">
    <w:abstractNumId w:val="39"/>
  </w:num>
  <w:num w:numId="46" w16cid:durableId="1910381352">
    <w:abstractNumId w:val="48"/>
  </w:num>
  <w:num w:numId="47" w16cid:durableId="591352482">
    <w:abstractNumId w:val="6"/>
  </w:num>
  <w:num w:numId="48" w16cid:durableId="147748185">
    <w:abstractNumId w:val="14"/>
  </w:num>
  <w:num w:numId="49" w16cid:durableId="391924710">
    <w:abstractNumId w:val="51"/>
  </w:num>
  <w:num w:numId="50" w16cid:durableId="1672752834">
    <w:abstractNumId w:val="12"/>
  </w:num>
  <w:num w:numId="51" w16cid:durableId="80489259">
    <w:abstractNumId w:val="24"/>
  </w:num>
  <w:num w:numId="52" w16cid:durableId="673845264">
    <w:abstractNumId w:val="46"/>
  </w:num>
  <w:num w:numId="53" w16cid:durableId="1260676033">
    <w:abstractNumId w:val="22"/>
  </w:num>
  <w:num w:numId="54" w16cid:durableId="1020662501">
    <w:abstractNumId w:val="54"/>
  </w:num>
  <w:num w:numId="55" w16cid:durableId="835414338">
    <w:abstractNumId w:val="38"/>
  </w:num>
  <w:num w:numId="56" w16cid:durableId="1332297837">
    <w:abstractNumId w:val="25"/>
  </w:num>
  <w:num w:numId="57" w16cid:durableId="923805010">
    <w:abstractNumId w:val="5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zabó Beatrix">
    <w15:presenceInfo w15:providerId="AD" w15:userId="S-1-5-21-4155495972-2162802988-2073615583-1390"/>
  </w15:person>
  <w15:person w15:author="Tokodi Denisz">
    <w15:presenceInfo w15:providerId="AD" w15:userId="S::tokodi.denisz2019@edu.tjmorahalom.hu::6faf4520-1679-4658-9180-4b0bcf883f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hu-HU" w:vendorID="64" w:dllVersion="4096" w:nlCheck="1" w:checkStyle="0"/>
  <w:activeWritingStyle w:appName="MSWord" w:lang="hu-HU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autoHyphenation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035"/>
    <w:rsid w:val="0000093C"/>
    <w:rsid w:val="000017EB"/>
    <w:rsid w:val="00013F9A"/>
    <w:rsid w:val="00014936"/>
    <w:rsid w:val="000218FE"/>
    <w:rsid w:val="00023077"/>
    <w:rsid w:val="00024E2D"/>
    <w:rsid w:val="0005166F"/>
    <w:rsid w:val="00053E13"/>
    <w:rsid w:val="0005625A"/>
    <w:rsid w:val="00057FBA"/>
    <w:rsid w:val="00060165"/>
    <w:rsid w:val="000617C1"/>
    <w:rsid w:val="000625A1"/>
    <w:rsid w:val="000636E1"/>
    <w:rsid w:val="00064648"/>
    <w:rsid w:val="000675D4"/>
    <w:rsid w:val="00075E82"/>
    <w:rsid w:val="00081AAD"/>
    <w:rsid w:val="000822B3"/>
    <w:rsid w:val="00086359"/>
    <w:rsid w:val="000A3DD5"/>
    <w:rsid w:val="000B0715"/>
    <w:rsid w:val="000C143E"/>
    <w:rsid w:val="000E1399"/>
    <w:rsid w:val="000E5C7F"/>
    <w:rsid w:val="000E5D92"/>
    <w:rsid w:val="000E7D66"/>
    <w:rsid w:val="000F630A"/>
    <w:rsid w:val="00100639"/>
    <w:rsid w:val="001036B8"/>
    <w:rsid w:val="00113147"/>
    <w:rsid w:val="00142A38"/>
    <w:rsid w:val="001546DC"/>
    <w:rsid w:val="00175283"/>
    <w:rsid w:val="00175EFE"/>
    <w:rsid w:val="001834C3"/>
    <w:rsid w:val="00185473"/>
    <w:rsid w:val="00195713"/>
    <w:rsid w:val="00196209"/>
    <w:rsid w:val="0019652A"/>
    <w:rsid w:val="001B0DF2"/>
    <w:rsid w:val="001B1658"/>
    <w:rsid w:val="001C0B9F"/>
    <w:rsid w:val="001C22AB"/>
    <w:rsid w:val="001C6720"/>
    <w:rsid w:val="001C7F27"/>
    <w:rsid w:val="001D679B"/>
    <w:rsid w:val="001E5E9F"/>
    <w:rsid w:val="001F4ED8"/>
    <w:rsid w:val="0020369B"/>
    <w:rsid w:val="00204E56"/>
    <w:rsid w:val="00206DA0"/>
    <w:rsid w:val="00213970"/>
    <w:rsid w:val="002155CA"/>
    <w:rsid w:val="00215997"/>
    <w:rsid w:val="0022002F"/>
    <w:rsid w:val="002231B9"/>
    <w:rsid w:val="00223FBA"/>
    <w:rsid w:val="0023219E"/>
    <w:rsid w:val="00236F6A"/>
    <w:rsid w:val="00250C38"/>
    <w:rsid w:val="00252E38"/>
    <w:rsid w:val="00260938"/>
    <w:rsid w:val="0026518B"/>
    <w:rsid w:val="0027139D"/>
    <w:rsid w:val="00274133"/>
    <w:rsid w:val="002744B1"/>
    <w:rsid w:val="00277317"/>
    <w:rsid w:val="00281529"/>
    <w:rsid w:val="0028629C"/>
    <w:rsid w:val="00290888"/>
    <w:rsid w:val="00295590"/>
    <w:rsid w:val="002B592D"/>
    <w:rsid w:val="002C1BF9"/>
    <w:rsid w:val="002C4293"/>
    <w:rsid w:val="002D7288"/>
    <w:rsid w:val="002E24B8"/>
    <w:rsid w:val="002E2F79"/>
    <w:rsid w:val="002E716E"/>
    <w:rsid w:val="002F26C5"/>
    <w:rsid w:val="002F5015"/>
    <w:rsid w:val="003208D2"/>
    <w:rsid w:val="00321D32"/>
    <w:rsid w:val="00327B5F"/>
    <w:rsid w:val="00332C1C"/>
    <w:rsid w:val="003404C0"/>
    <w:rsid w:val="00342061"/>
    <w:rsid w:val="00351B79"/>
    <w:rsid w:val="003522B8"/>
    <w:rsid w:val="003560A2"/>
    <w:rsid w:val="003612FA"/>
    <w:rsid w:val="003613A0"/>
    <w:rsid w:val="00366053"/>
    <w:rsid w:val="003667D3"/>
    <w:rsid w:val="00370395"/>
    <w:rsid w:val="003715C4"/>
    <w:rsid w:val="00374209"/>
    <w:rsid w:val="003743A2"/>
    <w:rsid w:val="003800CE"/>
    <w:rsid w:val="00380160"/>
    <w:rsid w:val="00381E79"/>
    <w:rsid w:val="00386D1A"/>
    <w:rsid w:val="0038718E"/>
    <w:rsid w:val="00387BD0"/>
    <w:rsid w:val="003935EB"/>
    <w:rsid w:val="003948DC"/>
    <w:rsid w:val="00395B6B"/>
    <w:rsid w:val="003A5470"/>
    <w:rsid w:val="003C0B43"/>
    <w:rsid w:val="003C6761"/>
    <w:rsid w:val="003C6A4F"/>
    <w:rsid w:val="003C6F68"/>
    <w:rsid w:val="003D0A65"/>
    <w:rsid w:val="003D4B78"/>
    <w:rsid w:val="003E367D"/>
    <w:rsid w:val="003F0C3C"/>
    <w:rsid w:val="00404E4C"/>
    <w:rsid w:val="00410112"/>
    <w:rsid w:val="0041497D"/>
    <w:rsid w:val="00425D6E"/>
    <w:rsid w:val="004367CD"/>
    <w:rsid w:val="00447E4F"/>
    <w:rsid w:val="00453113"/>
    <w:rsid w:val="004540FA"/>
    <w:rsid w:val="004624B3"/>
    <w:rsid w:val="0046732E"/>
    <w:rsid w:val="00471B06"/>
    <w:rsid w:val="0047636D"/>
    <w:rsid w:val="004771D0"/>
    <w:rsid w:val="0048320A"/>
    <w:rsid w:val="004A05D2"/>
    <w:rsid w:val="004A2B9A"/>
    <w:rsid w:val="004A4013"/>
    <w:rsid w:val="004A6FC0"/>
    <w:rsid w:val="004B150B"/>
    <w:rsid w:val="004B571C"/>
    <w:rsid w:val="004D1668"/>
    <w:rsid w:val="004D7BF4"/>
    <w:rsid w:val="004E02CB"/>
    <w:rsid w:val="004E789F"/>
    <w:rsid w:val="004F0DB4"/>
    <w:rsid w:val="004F30A4"/>
    <w:rsid w:val="004F7318"/>
    <w:rsid w:val="00511BA8"/>
    <w:rsid w:val="00514FE2"/>
    <w:rsid w:val="00517F3D"/>
    <w:rsid w:val="0052355F"/>
    <w:rsid w:val="00525390"/>
    <w:rsid w:val="00543DD7"/>
    <w:rsid w:val="00555B3B"/>
    <w:rsid w:val="005658F4"/>
    <w:rsid w:val="005734F7"/>
    <w:rsid w:val="005763EC"/>
    <w:rsid w:val="00580B5C"/>
    <w:rsid w:val="005862BD"/>
    <w:rsid w:val="00586813"/>
    <w:rsid w:val="0058702E"/>
    <w:rsid w:val="005921B5"/>
    <w:rsid w:val="0059737B"/>
    <w:rsid w:val="005A639D"/>
    <w:rsid w:val="005B27AE"/>
    <w:rsid w:val="005B5132"/>
    <w:rsid w:val="005C3C4D"/>
    <w:rsid w:val="005E146C"/>
    <w:rsid w:val="005E5463"/>
    <w:rsid w:val="005F2860"/>
    <w:rsid w:val="005F318E"/>
    <w:rsid w:val="005F796B"/>
    <w:rsid w:val="005F7D6B"/>
    <w:rsid w:val="00601EDE"/>
    <w:rsid w:val="0060429C"/>
    <w:rsid w:val="00616D10"/>
    <w:rsid w:val="00623E60"/>
    <w:rsid w:val="00624731"/>
    <w:rsid w:val="0063208F"/>
    <w:rsid w:val="00637AC8"/>
    <w:rsid w:val="00650627"/>
    <w:rsid w:val="006532DB"/>
    <w:rsid w:val="00654F4D"/>
    <w:rsid w:val="00665C5D"/>
    <w:rsid w:val="00665F8B"/>
    <w:rsid w:val="00667B91"/>
    <w:rsid w:val="0067011D"/>
    <w:rsid w:val="00672DF0"/>
    <w:rsid w:val="00692754"/>
    <w:rsid w:val="006A4CAC"/>
    <w:rsid w:val="006C1DDB"/>
    <w:rsid w:val="006C772C"/>
    <w:rsid w:val="006D1CB9"/>
    <w:rsid w:val="006D7C23"/>
    <w:rsid w:val="006E1B16"/>
    <w:rsid w:val="006E3911"/>
    <w:rsid w:val="006E5378"/>
    <w:rsid w:val="006E5ED7"/>
    <w:rsid w:val="006F2F18"/>
    <w:rsid w:val="006F3D56"/>
    <w:rsid w:val="00701961"/>
    <w:rsid w:val="00701D9A"/>
    <w:rsid w:val="007060C2"/>
    <w:rsid w:val="00715331"/>
    <w:rsid w:val="007232F9"/>
    <w:rsid w:val="0072692C"/>
    <w:rsid w:val="007323A9"/>
    <w:rsid w:val="0073385B"/>
    <w:rsid w:val="007369AF"/>
    <w:rsid w:val="007539CB"/>
    <w:rsid w:val="0075514B"/>
    <w:rsid w:val="00755D28"/>
    <w:rsid w:val="00757FD7"/>
    <w:rsid w:val="00760D60"/>
    <w:rsid w:val="007707BA"/>
    <w:rsid w:val="00771308"/>
    <w:rsid w:val="00774510"/>
    <w:rsid w:val="00777DD7"/>
    <w:rsid w:val="00780369"/>
    <w:rsid w:val="00792AE9"/>
    <w:rsid w:val="0079678D"/>
    <w:rsid w:val="00797795"/>
    <w:rsid w:val="007A3046"/>
    <w:rsid w:val="007A591C"/>
    <w:rsid w:val="007B6207"/>
    <w:rsid w:val="007B7606"/>
    <w:rsid w:val="007C05D6"/>
    <w:rsid w:val="007D51A6"/>
    <w:rsid w:val="007D6E6A"/>
    <w:rsid w:val="007D7B4C"/>
    <w:rsid w:val="007E5406"/>
    <w:rsid w:val="007F0EF4"/>
    <w:rsid w:val="00804F43"/>
    <w:rsid w:val="008055AA"/>
    <w:rsid w:val="0081031F"/>
    <w:rsid w:val="00811C09"/>
    <w:rsid w:val="00813DE3"/>
    <w:rsid w:val="00816CE2"/>
    <w:rsid w:val="00816D4F"/>
    <w:rsid w:val="0081CFFC"/>
    <w:rsid w:val="008220B4"/>
    <w:rsid w:val="00826499"/>
    <w:rsid w:val="00832BEF"/>
    <w:rsid w:val="008357A1"/>
    <w:rsid w:val="008613FD"/>
    <w:rsid w:val="00870150"/>
    <w:rsid w:val="00883F10"/>
    <w:rsid w:val="00896C42"/>
    <w:rsid w:val="00897C9D"/>
    <w:rsid w:val="008A20E7"/>
    <w:rsid w:val="008A2B7B"/>
    <w:rsid w:val="008A300F"/>
    <w:rsid w:val="008A6401"/>
    <w:rsid w:val="008B09BB"/>
    <w:rsid w:val="008D4067"/>
    <w:rsid w:val="008D664D"/>
    <w:rsid w:val="008D78CE"/>
    <w:rsid w:val="008E689C"/>
    <w:rsid w:val="00903BE3"/>
    <w:rsid w:val="00932019"/>
    <w:rsid w:val="009363CD"/>
    <w:rsid w:val="0093709D"/>
    <w:rsid w:val="009508AE"/>
    <w:rsid w:val="00954528"/>
    <w:rsid w:val="00955AD4"/>
    <w:rsid w:val="00956901"/>
    <w:rsid w:val="009626DD"/>
    <w:rsid w:val="0096536D"/>
    <w:rsid w:val="009807F3"/>
    <w:rsid w:val="00990180"/>
    <w:rsid w:val="009A0245"/>
    <w:rsid w:val="009A4486"/>
    <w:rsid w:val="009B1C3F"/>
    <w:rsid w:val="009C68A1"/>
    <w:rsid w:val="009C7B68"/>
    <w:rsid w:val="009D3527"/>
    <w:rsid w:val="009E0DA7"/>
    <w:rsid w:val="009E3CD2"/>
    <w:rsid w:val="009E6DD3"/>
    <w:rsid w:val="009F4438"/>
    <w:rsid w:val="009F5B1B"/>
    <w:rsid w:val="00A058D7"/>
    <w:rsid w:val="00A07CA0"/>
    <w:rsid w:val="00A110A3"/>
    <w:rsid w:val="00A3270F"/>
    <w:rsid w:val="00A37757"/>
    <w:rsid w:val="00A44D9A"/>
    <w:rsid w:val="00A53C4E"/>
    <w:rsid w:val="00A54767"/>
    <w:rsid w:val="00A5646B"/>
    <w:rsid w:val="00A61B16"/>
    <w:rsid w:val="00A65B54"/>
    <w:rsid w:val="00A708A8"/>
    <w:rsid w:val="00A724CA"/>
    <w:rsid w:val="00A72DC8"/>
    <w:rsid w:val="00A76144"/>
    <w:rsid w:val="00A763D3"/>
    <w:rsid w:val="00A7722F"/>
    <w:rsid w:val="00A85180"/>
    <w:rsid w:val="00A952CC"/>
    <w:rsid w:val="00AA24F1"/>
    <w:rsid w:val="00AA363F"/>
    <w:rsid w:val="00AA61F2"/>
    <w:rsid w:val="00AB39E4"/>
    <w:rsid w:val="00AB690F"/>
    <w:rsid w:val="00AC4B12"/>
    <w:rsid w:val="00AC7B38"/>
    <w:rsid w:val="00AD4FE3"/>
    <w:rsid w:val="00AE105B"/>
    <w:rsid w:val="00AE509F"/>
    <w:rsid w:val="00AF372B"/>
    <w:rsid w:val="00AF7D26"/>
    <w:rsid w:val="00B00035"/>
    <w:rsid w:val="00B04201"/>
    <w:rsid w:val="00B04277"/>
    <w:rsid w:val="00B122DB"/>
    <w:rsid w:val="00B125A1"/>
    <w:rsid w:val="00B15C55"/>
    <w:rsid w:val="00B41D54"/>
    <w:rsid w:val="00B4242C"/>
    <w:rsid w:val="00B429CF"/>
    <w:rsid w:val="00B51E76"/>
    <w:rsid w:val="00B52294"/>
    <w:rsid w:val="00B535D8"/>
    <w:rsid w:val="00B57411"/>
    <w:rsid w:val="00B57E6C"/>
    <w:rsid w:val="00B7610D"/>
    <w:rsid w:val="00B82267"/>
    <w:rsid w:val="00B83606"/>
    <w:rsid w:val="00B85883"/>
    <w:rsid w:val="00B93D86"/>
    <w:rsid w:val="00B9585F"/>
    <w:rsid w:val="00BA1205"/>
    <w:rsid w:val="00BA24A8"/>
    <w:rsid w:val="00BA5224"/>
    <w:rsid w:val="00BB2768"/>
    <w:rsid w:val="00BD1F62"/>
    <w:rsid w:val="00BD2A34"/>
    <w:rsid w:val="00BD5FE3"/>
    <w:rsid w:val="00BD6488"/>
    <w:rsid w:val="00BE0880"/>
    <w:rsid w:val="00C10596"/>
    <w:rsid w:val="00C2133F"/>
    <w:rsid w:val="00C22D3C"/>
    <w:rsid w:val="00C25B20"/>
    <w:rsid w:val="00C341CA"/>
    <w:rsid w:val="00C356EE"/>
    <w:rsid w:val="00C37E12"/>
    <w:rsid w:val="00C413C3"/>
    <w:rsid w:val="00C54E98"/>
    <w:rsid w:val="00C57AE7"/>
    <w:rsid w:val="00C650E8"/>
    <w:rsid w:val="00C745F6"/>
    <w:rsid w:val="00C83A95"/>
    <w:rsid w:val="00C913E4"/>
    <w:rsid w:val="00C92560"/>
    <w:rsid w:val="00CA7142"/>
    <w:rsid w:val="00CA7167"/>
    <w:rsid w:val="00CB5910"/>
    <w:rsid w:val="00CC1687"/>
    <w:rsid w:val="00CC3462"/>
    <w:rsid w:val="00CD3B88"/>
    <w:rsid w:val="00CD6747"/>
    <w:rsid w:val="00CE61ED"/>
    <w:rsid w:val="00CF0617"/>
    <w:rsid w:val="00CF337E"/>
    <w:rsid w:val="00CF58F8"/>
    <w:rsid w:val="00D05A2B"/>
    <w:rsid w:val="00D0732A"/>
    <w:rsid w:val="00D1189F"/>
    <w:rsid w:val="00D22765"/>
    <w:rsid w:val="00D3361D"/>
    <w:rsid w:val="00D37309"/>
    <w:rsid w:val="00D563A6"/>
    <w:rsid w:val="00D66384"/>
    <w:rsid w:val="00D80567"/>
    <w:rsid w:val="00D876AD"/>
    <w:rsid w:val="00D90F82"/>
    <w:rsid w:val="00D94739"/>
    <w:rsid w:val="00D953B5"/>
    <w:rsid w:val="00D96D57"/>
    <w:rsid w:val="00DA7879"/>
    <w:rsid w:val="00DB633E"/>
    <w:rsid w:val="00DC0FDA"/>
    <w:rsid w:val="00DC20C5"/>
    <w:rsid w:val="00DC26E5"/>
    <w:rsid w:val="00DC6E37"/>
    <w:rsid w:val="00DC7B8B"/>
    <w:rsid w:val="00DE1559"/>
    <w:rsid w:val="00DF4DFB"/>
    <w:rsid w:val="00DF5A43"/>
    <w:rsid w:val="00E0193D"/>
    <w:rsid w:val="00E01E2A"/>
    <w:rsid w:val="00E03BE5"/>
    <w:rsid w:val="00E04B8E"/>
    <w:rsid w:val="00E16EB3"/>
    <w:rsid w:val="00E16F14"/>
    <w:rsid w:val="00E170A6"/>
    <w:rsid w:val="00E2480E"/>
    <w:rsid w:val="00E26469"/>
    <w:rsid w:val="00E30532"/>
    <w:rsid w:val="00E4141E"/>
    <w:rsid w:val="00E42D59"/>
    <w:rsid w:val="00E46BA6"/>
    <w:rsid w:val="00E46BFF"/>
    <w:rsid w:val="00E55AAF"/>
    <w:rsid w:val="00E56548"/>
    <w:rsid w:val="00E57C92"/>
    <w:rsid w:val="00E6151E"/>
    <w:rsid w:val="00E635C7"/>
    <w:rsid w:val="00E703B1"/>
    <w:rsid w:val="00E70BE4"/>
    <w:rsid w:val="00E76D7E"/>
    <w:rsid w:val="00E83D9D"/>
    <w:rsid w:val="00E8738B"/>
    <w:rsid w:val="00EA05E2"/>
    <w:rsid w:val="00EC098F"/>
    <w:rsid w:val="00ED08AB"/>
    <w:rsid w:val="00ED2F25"/>
    <w:rsid w:val="00ED6097"/>
    <w:rsid w:val="00EE60D2"/>
    <w:rsid w:val="00EE7EF9"/>
    <w:rsid w:val="00EF192B"/>
    <w:rsid w:val="00EF4F3D"/>
    <w:rsid w:val="00EF7D49"/>
    <w:rsid w:val="00F01DE1"/>
    <w:rsid w:val="00F027C4"/>
    <w:rsid w:val="00F02E15"/>
    <w:rsid w:val="00F04335"/>
    <w:rsid w:val="00F22000"/>
    <w:rsid w:val="00F2564D"/>
    <w:rsid w:val="00F26D28"/>
    <w:rsid w:val="00F32F7C"/>
    <w:rsid w:val="00F40763"/>
    <w:rsid w:val="00F42D6D"/>
    <w:rsid w:val="00F5156C"/>
    <w:rsid w:val="00F618C1"/>
    <w:rsid w:val="00F649D6"/>
    <w:rsid w:val="00F90558"/>
    <w:rsid w:val="00F93E31"/>
    <w:rsid w:val="00FA1933"/>
    <w:rsid w:val="00FA3DC3"/>
    <w:rsid w:val="00FA4B93"/>
    <w:rsid w:val="00FB50A4"/>
    <w:rsid w:val="00FB720E"/>
    <w:rsid w:val="00FC070D"/>
    <w:rsid w:val="00FC18E7"/>
    <w:rsid w:val="00FC2B3F"/>
    <w:rsid w:val="00FC66A1"/>
    <w:rsid w:val="00FC6DAF"/>
    <w:rsid w:val="00FF0EC1"/>
    <w:rsid w:val="00FF57D7"/>
    <w:rsid w:val="014779B8"/>
    <w:rsid w:val="01AC6562"/>
    <w:rsid w:val="022D5DB2"/>
    <w:rsid w:val="025D4FA7"/>
    <w:rsid w:val="02F43AC2"/>
    <w:rsid w:val="032B0C0A"/>
    <w:rsid w:val="033C3900"/>
    <w:rsid w:val="033E24E2"/>
    <w:rsid w:val="03608709"/>
    <w:rsid w:val="03E9629D"/>
    <w:rsid w:val="04D17140"/>
    <w:rsid w:val="04F6FE42"/>
    <w:rsid w:val="05B09E42"/>
    <w:rsid w:val="069C9052"/>
    <w:rsid w:val="06EFC3FF"/>
    <w:rsid w:val="078D44AA"/>
    <w:rsid w:val="07D91DEA"/>
    <w:rsid w:val="07FF9B7E"/>
    <w:rsid w:val="08094374"/>
    <w:rsid w:val="0857BFB2"/>
    <w:rsid w:val="0999B33D"/>
    <w:rsid w:val="09FA4E1D"/>
    <w:rsid w:val="0A0F89E5"/>
    <w:rsid w:val="0AD4F928"/>
    <w:rsid w:val="0B2D7E07"/>
    <w:rsid w:val="0B40B2C4"/>
    <w:rsid w:val="0B6829A5"/>
    <w:rsid w:val="0BDFBC1B"/>
    <w:rsid w:val="0CD3FF22"/>
    <w:rsid w:val="0D814EF3"/>
    <w:rsid w:val="0EA6DA9A"/>
    <w:rsid w:val="0EE90B65"/>
    <w:rsid w:val="0FEFCC64"/>
    <w:rsid w:val="1001212F"/>
    <w:rsid w:val="107467AA"/>
    <w:rsid w:val="107B58AA"/>
    <w:rsid w:val="10965832"/>
    <w:rsid w:val="10C0EC47"/>
    <w:rsid w:val="10CCA2DE"/>
    <w:rsid w:val="1147D4C6"/>
    <w:rsid w:val="11B4EC76"/>
    <w:rsid w:val="11EB5FCE"/>
    <w:rsid w:val="125FE359"/>
    <w:rsid w:val="1265954B"/>
    <w:rsid w:val="1269F540"/>
    <w:rsid w:val="12CE9D65"/>
    <w:rsid w:val="13398F3F"/>
    <w:rsid w:val="134C8DCF"/>
    <w:rsid w:val="13D0BFF1"/>
    <w:rsid w:val="13D3CE00"/>
    <w:rsid w:val="1468E8DF"/>
    <w:rsid w:val="146A6DC6"/>
    <w:rsid w:val="1472A0D6"/>
    <w:rsid w:val="14863BB8"/>
    <w:rsid w:val="14F3495A"/>
    <w:rsid w:val="1539B861"/>
    <w:rsid w:val="16137257"/>
    <w:rsid w:val="16D64B90"/>
    <w:rsid w:val="176005F6"/>
    <w:rsid w:val="17E1F179"/>
    <w:rsid w:val="1811C1BF"/>
    <w:rsid w:val="18305788"/>
    <w:rsid w:val="19724600"/>
    <w:rsid w:val="1A5FE708"/>
    <w:rsid w:val="1A768926"/>
    <w:rsid w:val="1A8FF9BB"/>
    <w:rsid w:val="1AAEC920"/>
    <w:rsid w:val="1B793CC2"/>
    <w:rsid w:val="1BF95D75"/>
    <w:rsid w:val="1CF42A9C"/>
    <w:rsid w:val="1D7E4A60"/>
    <w:rsid w:val="1E2D51B8"/>
    <w:rsid w:val="1E3502E1"/>
    <w:rsid w:val="1E511164"/>
    <w:rsid w:val="1F3CF21F"/>
    <w:rsid w:val="1F74FE86"/>
    <w:rsid w:val="1FED6CC7"/>
    <w:rsid w:val="206DA217"/>
    <w:rsid w:val="20AFC2AE"/>
    <w:rsid w:val="20B89645"/>
    <w:rsid w:val="210F76E7"/>
    <w:rsid w:val="212234DC"/>
    <w:rsid w:val="2132F34C"/>
    <w:rsid w:val="2149FAD6"/>
    <w:rsid w:val="2199BA8A"/>
    <w:rsid w:val="222819F8"/>
    <w:rsid w:val="224553C8"/>
    <w:rsid w:val="22F21804"/>
    <w:rsid w:val="2322E5D1"/>
    <w:rsid w:val="23248287"/>
    <w:rsid w:val="23950E35"/>
    <w:rsid w:val="23C3972E"/>
    <w:rsid w:val="241DEF14"/>
    <w:rsid w:val="24458E4C"/>
    <w:rsid w:val="24789475"/>
    <w:rsid w:val="24CCBF65"/>
    <w:rsid w:val="25686056"/>
    <w:rsid w:val="256C99CE"/>
    <w:rsid w:val="26006842"/>
    <w:rsid w:val="260CF0FC"/>
    <w:rsid w:val="265C63D8"/>
    <w:rsid w:val="26AB11AD"/>
    <w:rsid w:val="26D424B1"/>
    <w:rsid w:val="27265B96"/>
    <w:rsid w:val="27FBC87B"/>
    <w:rsid w:val="281EF8E6"/>
    <w:rsid w:val="28803BD3"/>
    <w:rsid w:val="28DC892F"/>
    <w:rsid w:val="29411A0E"/>
    <w:rsid w:val="29B2E0A3"/>
    <w:rsid w:val="29B7B712"/>
    <w:rsid w:val="2A5BCC31"/>
    <w:rsid w:val="2BC254E4"/>
    <w:rsid w:val="2C063B95"/>
    <w:rsid w:val="2D84E5AF"/>
    <w:rsid w:val="2E088998"/>
    <w:rsid w:val="2E67352E"/>
    <w:rsid w:val="2F287E70"/>
    <w:rsid w:val="2FEFE135"/>
    <w:rsid w:val="303428D2"/>
    <w:rsid w:val="30F29E01"/>
    <w:rsid w:val="3113BBF7"/>
    <w:rsid w:val="331C2038"/>
    <w:rsid w:val="339ED58D"/>
    <w:rsid w:val="33C09999"/>
    <w:rsid w:val="3409E6A6"/>
    <w:rsid w:val="3463185C"/>
    <w:rsid w:val="34F1FFF4"/>
    <w:rsid w:val="352D4169"/>
    <w:rsid w:val="35A37D30"/>
    <w:rsid w:val="36AA2678"/>
    <w:rsid w:val="36F3392E"/>
    <w:rsid w:val="37854F67"/>
    <w:rsid w:val="383C8BE7"/>
    <w:rsid w:val="387BF9E4"/>
    <w:rsid w:val="3A3087F8"/>
    <w:rsid w:val="3A86617F"/>
    <w:rsid w:val="3AB22BB0"/>
    <w:rsid w:val="3B4198D7"/>
    <w:rsid w:val="3B7AC281"/>
    <w:rsid w:val="3C720AE3"/>
    <w:rsid w:val="3CE6BD95"/>
    <w:rsid w:val="3DBC232D"/>
    <w:rsid w:val="3DE9D606"/>
    <w:rsid w:val="3E0B5B68"/>
    <w:rsid w:val="3E2ABCD6"/>
    <w:rsid w:val="3E5F968C"/>
    <w:rsid w:val="3EB8DE0A"/>
    <w:rsid w:val="3FC61418"/>
    <w:rsid w:val="3FD562D3"/>
    <w:rsid w:val="4046E805"/>
    <w:rsid w:val="407204AD"/>
    <w:rsid w:val="40E11F33"/>
    <w:rsid w:val="40F13D56"/>
    <w:rsid w:val="4144CBB1"/>
    <w:rsid w:val="41A2222D"/>
    <w:rsid w:val="41B1221A"/>
    <w:rsid w:val="433F1ADF"/>
    <w:rsid w:val="43A70679"/>
    <w:rsid w:val="43F390DF"/>
    <w:rsid w:val="44335752"/>
    <w:rsid w:val="4542D6DA"/>
    <w:rsid w:val="45905E77"/>
    <w:rsid w:val="459D80C5"/>
    <w:rsid w:val="45B52D53"/>
    <w:rsid w:val="45FBE42A"/>
    <w:rsid w:val="4617CA78"/>
    <w:rsid w:val="46B940DD"/>
    <w:rsid w:val="47258E44"/>
    <w:rsid w:val="47DE6295"/>
    <w:rsid w:val="47F9D80A"/>
    <w:rsid w:val="48A042C4"/>
    <w:rsid w:val="48C54453"/>
    <w:rsid w:val="48EE5A18"/>
    <w:rsid w:val="4922A54B"/>
    <w:rsid w:val="4977C9F1"/>
    <w:rsid w:val="49AED0C8"/>
    <w:rsid w:val="4A5388D7"/>
    <w:rsid w:val="4B4AA129"/>
    <w:rsid w:val="4BA0F763"/>
    <w:rsid w:val="4C71C3FB"/>
    <w:rsid w:val="4D7FB77C"/>
    <w:rsid w:val="4DD246F7"/>
    <w:rsid w:val="4E867B63"/>
    <w:rsid w:val="4EBA2150"/>
    <w:rsid w:val="4EF234FF"/>
    <w:rsid w:val="4FAAB3F6"/>
    <w:rsid w:val="50034D39"/>
    <w:rsid w:val="5046FAC6"/>
    <w:rsid w:val="508E0560"/>
    <w:rsid w:val="509C9781"/>
    <w:rsid w:val="50ABFDDD"/>
    <w:rsid w:val="512D0EB7"/>
    <w:rsid w:val="52D91D67"/>
    <w:rsid w:val="53487EDE"/>
    <w:rsid w:val="53AC7DC5"/>
    <w:rsid w:val="53CFC6C9"/>
    <w:rsid w:val="53E64DE0"/>
    <w:rsid w:val="54497601"/>
    <w:rsid w:val="552853F9"/>
    <w:rsid w:val="55A5032E"/>
    <w:rsid w:val="55E1065F"/>
    <w:rsid w:val="5679D99F"/>
    <w:rsid w:val="56F6DB63"/>
    <w:rsid w:val="56FEF20D"/>
    <w:rsid w:val="57912423"/>
    <w:rsid w:val="57DCCA57"/>
    <w:rsid w:val="587B0C9B"/>
    <w:rsid w:val="58CF4071"/>
    <w:rsid w:val="594A402E"/>
    <w:rsid w:val="59640827"/>
    <w:rsid w:val="59746474"/>
    <w:rsid w:val="5A109023"/>
    <w:rsid w:val="5A3AB7D6"/>
    <w:rsid w:val="5A9F8F28"/>
    <w:rsid w:val="5AB8B785"/>
    <w:rsid w:val="5ABA935A"/>
    <w:rsid w:val="5B4BD60E"/>
    <w:rsid w:val="5B7E9E6F"/>
    <w:rsid w:val="5BD14AC6"/>
    <w:rsid w:val="5C8A97C4"/>
    <w:rsid w:val="5CDF59CE"/>
    <w:rsid w:val="5DF05847"/>
    <w:rsid w:val="5E0DD8A2"/>
    <w:rsid w:val="5EE7743E"/>
    <w:rsid w:val="5F484CBD"/>
    <w:rsid w:val="5F740E5C"/>
    <w:rsid w:val="5F8C28A8"/>
    <w:rsid w:val="5FB94F7E"/>
    <w:rsid w:val="5FE26A1C"/>
    <w:rsid w:val="5FE5FE43"/>
    <w:rsid w:val="5FF5FE38"/>
    <w:rsid w:val="600DD989"/>
    <w:rsid w:val="60DB780A"/>
    <w:rsid w:val="60F3F127"/>
    <w:rsid w:val="610ED0AC"/>
    <w:rsid w:val="629E6D2D"/>
    <w:rsid w:val="62D0EB4B"/>
    <w:rsid w:val="636EC1C9"/>
    <w:rsid w:val="63DB4516"/>
    <w:rsid w:val="642B1C06"/>
    <w:rsid w:val="6465BD74"/>
    <w:rsid w:val="64A22502"/>
    <w:rsid w:val="65B49143"/>
    <w:rsid w:val="65DCFAE8"/>
    <w:rsid w:val="65FB6A2C"/>
    <w:rsid w:val="661AD189"/>
    <w:rsid w:val="664C3FD3"/>
    <w:rsid w:val="667F6605"/>
    <w:rsid w:val="66ADFC39"/>
    <w:rsid w:val="66D604C2"/>
    <w:rsid w:val="66FF3A7F"/>
    <w:rsid w:val="67DDEED3"/>
    <w:rsid w:val="680F7642"/>
    <w:rsid w:val="6869E79D"/>
    <w:rsid w:val="6955F8BC"/>
    <w:rsid w:val="698177DA"/>
    <w:rsid w:val="69CAF281"/>
    <w:rsid w:val="6ABA3219"/>
    <w:rsid w:val="6B223441"/>
    <w:rsid w:val="6BDE24FD"/>
    <w:rsid w:val="6D23C6D9"/>
    <w:rsid w:val="6D2C1DE9"/>
    <w:rsid w:val="6D324453"/>
    <w:rsid w:val="6D492A04"/>
    <w:rsid w:val="6D607FBE"/>
    <w:rsid w:val="6D71715B"/>
    <w:rsid w:val="6E5D46C8"/>
    <w:rsid w:val="6F7BEFE5"/>
    <w:rsid w:val="70987416"/>
    <w:rsid w:val="71AC64FE"/>
    <w:rsid w:val="724D6681"/>
    <w:rsid w:val="7287DAEF"/>
    <w:rsid w:val="72A65AF3"/>
    <w:rsid w:val="72C0C4D7"/>
    <w:rsid w:val="747B4C40"/>
    <w:rsid w:val="748B46A7"/>
    <w:rsid w:val="74D9B859"/>
    <w:rsid w:val="74FDFDB7"/>
    <w:rsid w:val="75496833"/>
    <w:rsid w:val="7615C8F8"/>
    <w:rsid w:val="7617934D"/>
    <w:rsid w:val="761C53B6"/>
    <w:rsid w:val="77276706"/>
    <w:rsid w:val="78EF70C7"/>
    <w:rsid w:val="7970839B"/>
    <w:rsid w:val="79821CBA"/>
    <w:rsid w:val="798344BD"/>
    <w:rsid w:val="7A09043B"/>
    <w:rsid w:val="7A3F5009"/>
    <w:rsid w:val="7A51B270"/>
    <w:rsid w:val="7A6A66DC"/>
    <w:rsid w:val="7A9074F3"/>
    <w:rsid w:val="7B24B210"/>
    <w:rsid w:val="7B8FACF2"/>
    <w:rsid w:val="7BCAC299"/>
    <w:rsid w:val="7C086BFF"/>
    <w:rsid w:val="7CC08271"/>
    <w:rsid w:val="7CF665B8"/>
    <w:rsid w:val="7D3E45A4"/>
    <w:rsid w:val="7D7A2118"/>
    <w:rsid w:val="7DC0D7E1"/>
    <w:rsid w:val="7E955AC5"/>
    <w:rsid w:val="7F0AE651"/>
    <w:rsid w:val="7F183067"/>
    <w:rsid w:val="7F902ACF"/>
    <w:rsid w:val="7F9A0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3BF62C"/>
  <w15:chartTrackingRefBased/>
  <w15:docId w15:val="{23B37470-29E6-47A5-97B4-8D88CA0B0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hu-H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B39E4"/>
    <w:pPr>
      <w:spacing w:after="200" w:line="276" w:lineRule="auto"/>
    </w:pPr>
    <w:rPr>
      <w:sz w:val="24"/>
      <w:szCs w:val="22"/>
      <w:lang w:eastAsia="en-US" w:bidi="en-US"/>
    </w:rPr>
  </w:style>
  <w:style w:type="paragraph" w:styleId="Cmsor1">
    <w:name w:val="heading 1"/>
    <w:basedOn w:val="Norml"/>
    <w:next w:val="Norml"/>
    <w:link w:val="Cmsor1Char"/>
    <w:uiPriority w:val="9"/>
    <w:qFormat/>
    <w:rsid w:val="00E170A6"/>
    <w:pPr>
      <w:spacing w:before="480" w:after="0"/>
      <w:contextualSpacing/>
      <w:outlineLvl w:val="0"/>
    </w:pPr>
    <w:rPr>
      <w:rFonts w:ascii="Cambria" w:hAnsi="Cambria"/>
      <w:b/>
      <w:bCs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qFormat/>
    <w:rsid w:val="00E170A6"/>
    <w:pPr>
      <w:spacing w:before="200" w:after="0"/>
      <w:outlineLvl w:val="1"/>
    </w:pPr>
    <w:rPr>
      <w:rFonts w:ascii="Cambria" w:hAnsi="Cambria"/>
      <w:b/>
      <w:bCs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qFormat/>
    <w:rsid w:val="00D37309"/>
    <w:pPr>
      <w:spacing w:before="320" w:after="120" w:line="271" w:lineRule="auto"/>
      <w:outlineLvl w:val="2"/>
    </w:pPr>
    <w:rPr>
      <w:rFonts w:ascii="Cambria" w:hAnsi="Cambria"/>
      <w:b/>
      <w:bCs/>
    </w:rPr>
  </w:style>
  <w:style w:type="paragraph" w:styleId="Cmsor4">
    <w:name w:val="heading 4"/>
    <w:basedOn w:val="Norml"/>
    <w:next w:val="Norml"/>
    <w:link w:val="Cmsor4Char"/>
    <w:uiPriority w:val="9"/>
    <w:qFormat/>
    <w:rsid w:val="00E170A6"/>
    <w:pPr>
      <w:spacing w:before="200" w:after="0"/>
      <w:outlineLvl w:val="3"/>
    </w:pPr>
    <w:rPr>
      <w:rFonts w:ascii="Cambria" w:hAnsi="Cambria"/>
      <w:b/>
      <w:bCs/>
      <w:i/>
      <w:iCs/>
    </w:rPr>
  </w:style>
  <w:style w:type="paragraph" w:styleId="Cmsor5">
    <w:name w:val="heading 5"/>
    <w:basedOn w:val="Norml"/>
    <w:next w:val="Norml"/>
    <w:link w:val="Cmsor5Char"/>
    <w:uiPriority w:val="9"/>
    <w:qFormat/>
    <w:rsid w:val="00E170A6"/>
    <w:pPr>
      <w:spacing w:before="200" w:after="0"/>
      <w:outlineLvl w:val="4"/>
    </w:pPr>
    <w:rPr>
      <w:rFonts w:ascii="Cambria" w:hAnsi="Cambria"/>
      <w:b/>
      <w:bCs/>
      <w:color w:val="7F7F7F"/>
    </w:rPr>
  </w:style>
  <w:style w:type="paragraph" w:styleId="Cmsor6">
    <w:name w:val="heading 6"/>
    <w:basedOn w:val="Norml"/>
    <w:next w:val="Norml"/>
    <w:link w:val="Cmsor6Char"/>
    <w:uiPriority w:val="9"/>
    <w:qFormat/>
    <w:rsid w:val="00E170A6"/>
    <w:pPr>
      <w:spacing w:after="0" w:line="271" w:lineRule="auto"/>
      <w:outlineLvl w:val="5"/>
    </w:pPr>
    <w:rPr>
      <w:rFonts w:ascii="Cambria" w:hAnsi="Cambria"/>
      <w:b/>
      <w:bCs/>
      <w:i/>
      <w:iCs/>
      <w:color w:val="7F7F7F"/>
    </w:rPr>
  </w:style>
  <w:style w:type="paragraph" w:styleId="Cmsor7">
    <w:name w:val="heading 7"/>
    <w:basedOn w:val="Norml"/>
    <w:next w:val="Norml"/>
    <w:link w:val="Cmsor7Char"/>
    <w:uiPriority w:val="9"/>
    <w:qFormat/>
    <w:rsid w:val="00E170A6"/>
    <w:pPr>
      <w:spacing w:after="0"/>
      <w:outlineLvl w:val="6"/>
    </w:pPr>
    <w:rPr>
      <w:rFonts w:ascii="Cambria" w:hAnsi="Cambria"/>
      <w:i/>
      <w:iCs/>
    </w:rPr>
  </w:style>
  <w:style w:type="paragraph" w:styleId="Cmsor8">
    <w:name w:val="heading 8"/>
    <w:basedOn w:val="Norml"/>
    <w:next w:val="Norml"/>
    <w:link w:val="Cmsor8Char"/>
    <w:uiPriority w:val="9"/>
    <w:qFormat/>
    <w:rsid w:val="00E170A6"/>
    <w:pPr>
      <w:spacing w:after="0"/>
      <w:outlineLvl w:val="7"/>
    </w:pPr>
    <w:rPr>
      <w:rFonts w:ascii="Cambria" w:hAnsi="Cambria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qFormat/>
    <w:rsid w:val="00E170A6"/>
    <w:pPr>
      <w:spacing w:after="0"/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basedOn w:val="Norml"/>
    <w:link w:val="NincstrkzChar"/>
    <w:uiPriority w:val="1"/>
    <w:qFormat/>
    <w:rsid w:val="00E170A6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F618C1"/>
  </w:style>
  <w:style w:type="paragraph" w:styleId="Buborkszveg">
    <w:name w:val="Balloon Text"/>
    <w:basedOn w:val="Norml"/>
    <w:link w:val="BuborkszvegChar"/>
    <w:uiPriority w:val="99"/>
    <w:semiHidden/>
    <w:unhideWhenUsed/>
    <w:rsid w:val="00F61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uiPriority w:val="99"/>
    <w:semiHidden/>
    <w:rsid w:val="00F618C1"/>
    <w:rPr>
      <w:rFonts w:ascii="Tahoma" w:hAnsi="Tahoma" w:cs="Tahoma"/>
      <w:sz w:val="16"/>
      <w:szCs w:val="16"/>
    </w:rPr>
  </w:style>
  <w:style w:type="character" w:styleId="Helyrzszveg">
    <w:name w:val="Placeholder Text"/>
    <w:uiPriority w:val="99"/>
    <w:semiHidden/>
    <w:rsid w:val="00F618C1"/>
    <w:rPr>
      <w:color w:val="808080"/>
    </w:rPr>
  </w:style>
  <w:style w:type="table" w:styleId="Rcsostblzat">
    <w:name w:val="Table Grid"/>
    <w:basedOn w:val="Normltblzat"/>
    <w:uiPriority w:val="59"/>
    <w:rsid w:val="00AE509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fej">
    <w:name w:val="header"/>
    <w:basedOn w:val="Norml"/>
    <w:link w:val="lfejChar"/>
    <w:uiPriority w:val="99"/>
    <w:unhideWhenUsed/>
    <w:rsid w:val="000218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218FE"/>
  </w:style>
  <w:style w:type="paragraph" w:styleId="llb">
    <w:name w:val="footer"/>
    <w:basedOn w:val="Norml"/>
    <w:link w:val="llbChar"/>
    <w:uiPriority w:val="99"/>
    <w:unhideWhenUsed/>
    <w:rsid w:val="000218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218FE"/>
  </w:style>
  <w:style w:type="character" w:customStyle="1" w:styleId="Cmsor3Char">
    <w:name w:val="Címsor 3 Char"/>
    <w:link w:val="Cmsor3"/>
    <w:uiPriority w:val="9"/>
    <w:rsid w:val="00D37309"/>
    <w:rPr>
      <w:rFonts w:ascii="Cambria" w:hAnsi="Cambria"/>
      <w:b/>
      <w:bCs/>
      <w:sz w:val="24"/>
      <w:szCs w:val="22"/>
      <w:lang w:eastAsia="en-US" w:bidi="en-US"/>
    </w:rPr>
  </w:style>
  <w:style w:type="paragraph" w:styleId="Cm">
    <w:name w:val="Title"/>
    <w:basedOn w:val="Norml"/>
    <w:next w:val="Norml"/>
    <w:link w:val="CmChar"/>
    <w:uiPriority w:val="10"/>
    <w:qFormat/>
    <w:rsid w:val="00E170A6"/>
    <w:pPr>
      <w:pBdr>
        <w:bottom w:val="single" w:sz="4" w:space="1" w:color="auto"/>
      </w:pBdr>
      <w:spacing w:line="240" w:lineRule="auto"/>
      <w:contextualSpacing/>
      <w:jc w:val="center"/>
    </w:pPr>
    <w:rPr>
      <w:rFonts w:ascii="Cambria" w:hAnsi="Cambria"/>
      <w:caps/>
      <w:spacing w:val="5"/>
      <w:sz w:val="52"/>
      <w:szCs w:val="52"/>
    </w:rPr>
  </w:style>
  <w:style w:type="character" w:customStyle="1" w:styleId="CmChar">
    <w:name w:val="Cím Char"/>
    <w:link w:val="Cm"/>
    <w:uiPriority w:val="10"/>
    <w:rsid w:val="00E170A6"/>
    <w:rPr>
      <w:rFonts w:ascii="Cambria" w:eastAsia="Times New Roman" w:hAnsi="Cambria" w:cs="Times New Roman"/>
      <w:caps/>
      <w:spacing w:val="5"/>
      <w:sz w:val="52"/>
      <w:szCs w:val="52"/>
    </w:rPr>
  </w:style>
  <w:style w:type="paragraph" w:customStyle="1" w:styleId="NormalImeiPrezime">
    <w:name w:val="Normal Ime i Prezime"/>
    <w:basedOn w:val="Norml"/>
    <w:next w:val="Norml"/>
    <w:qFormat/>
    <w:rsid w:val="00D80567"/>
    <w:pPr>
      <w:spacing w:after="0" w:line="240" w:lineRule="auto"/>
      <w:jc w:val="center"/>
    </w:pPr>
    <w:rPr>
      <w:caps/>
      <w:sz w:val="28"/>
    </w:rPr>
  </w:style>
  <w:style w:type="character" w:customStyle="1" w:styleId="Cmsor1Char">
    <w:name w:val="Címsor 1 Char"/>
    <w:link w:val="Cmsor1"/>
    <w:uiPriority w:val="9"/>
    <w:rsid w:val="00E170A6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Cmsor2Char">
    <w:name w:val="Címsor 2 Char"/>
    <w:link w:val="Cmsor2"/>
    <w:uiPriority w:val="9"/>
    <w:rsid w:val="00E170A6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Cmsor4Char">
    <w:name w:val="Címsor 4 Char"/>
    <w:link w:val="Cmsor4"/>
    <w:uiPriority w:val="9"/>
    <w:semiHidden/>
    <w:rsid w:val="00E170A6"/>
    <w:rPr>
      <w:rFonts w:ascii="Cambria" w:eastAsia="Times New Roman" w:hAnsi="Cambria" w:cs="Times New Roman"/>
      <w:b/>
      <w:bCs/>
      <w:i/>
      <w:iCs/>
    </w:rPr>
  </w:style>
  <w:style w:type="character" w:customStyle="1" w:styleId="Cmsor5Char">
    <w:name w:val="Címsor 5 Char"/>
    <w:link w:val="Cmsor5"/>
    <w:uiPriority w:val="9"/>
    <w:semiHidden/>
    <w:rsid w:val="00E170A6"/>
    <w:rPr>
      <w:rFonts w:ascii="Cambria" w:eastAsia="Times New Roman" w:hAnsi="Cambria" w:cs="Times New Roman"/>
      <w:b/>
      <w:bCs/>
      <w:color w:val="7F7F7F"/>
    </w:rPr>
  </w:style>
  <w:style w:type="character" w:customStyle="1" w:styleId="Cmsor6Char">
    <w:name w:val="Címsor 6 Char"/>
    <w:link w:val="Cmsor6"/>
    <w:uiPriority w:val="9"/>
    <w:semiHidden/>
    <w:rsid w:val="00E170A6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Cmsor7Char">
    <w:name w:val="Címsor 7 Char"/>
    <w:link w:val="Cmsor7"/>
    <w:uiPriority w:val="9"/>
    <w:semiHidden/>
    <w:rsid w:val="00E170A6"/>
    <w:rPr>
      <w:rFonts w:ascii="Cambria" w:eastAsia="Times New Roman" w:hAnsi="Cambria" w:cs="Times New Roman"/>
      <w:i/>
      <w:iCs/>
    </w:rPr>
  </w:style>
  <w:style w:type="character" w:customStyle="1" w:styleId="Cmsor8Char">
    <w:name w:val="Címsor 8 Char"/>
    <w:link w:val="Cmsor8"/>
    <w:uiPriority w:val="9"/>
    <w:semiHidden/>
    <w:rsid w:val="00E170A6"/>
    <w:rPr>
      <w:rFonts w:ascii="Cambria" w:eastAsia="Times New Roman" w:hAnsi="Cambria" w:cs="Times New Roman"/>
      <w:sz w:val="20"/>
      <w:szCs w:val="20"/>
    </w:rPr>
  </w:style>
  <w:style w:type="character" w:customStyle="1" w:styleId="Cmsor9Char">
    <w:name w:val="Címsor 9 Char"/>
    <w:link w:val="Cmsor9"/>
    <w:uiPriority w:val="9"/>
    <w:semiHidden/>
    <w:rsid w:val="00E170A6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E170A6"/>
    <w:pPr>
      <w:spacing w:after="600"/>
    </w:pPr>
    <w:rPr>
      <w:rFonts w:ascii="Cambria" w:hAnsi="Cambria"/>
      <w:i/>
      <w:iCs/>
      <w:spacing w:val="13"/>
      <w:szCs w:val="24"/>
    </w:rPr>
  </w:style>
  <w:style w:type="character" w:customStyle="1" w:styleId="AlcmChar">
    <w:name w:val="Alcím Char"/>
    <w:link w:val="Alcm"/>
    <w:uiPriority w:val="11"/>
    <w:rsid w:val="00E170A6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Kiemels2">
    <w:name w:val="Strong"/>
    <w:uiPriority w:val="22"/>
    <w:qFormat/>
    <w:rsid w:val="00E170A6"/>
    <w:rPr>
      <w:b/>
      <w:bCs/>
    </w:rPr>
  </w:style>
  <w:style w:type="character" w:styleId="Kiemels">
    <w:name w:val="Emphasis"/>
    <w:uiPriority w:val="20"/>
    <w:qFormat/>
    <w:rsid w:val="00E170A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Listaszerbekezds">
    <w:name w:val="List Paragraph"/>
    <w:basedOn w:val="Norml"/>
    <w:uiPriority w:val="34"/>
    <w:qFormat/>
    <w:rsid w:val="00E170A6"/>
    <w:pPr>
      <w:ind w:left="720"/>
      <w:contextualSpacing/>
    </w:pPr>
  </w:style>
  <w:style w:type="paragraph" w:styleId="Idzet">
    <w:name w:val="Quote"/>
    <w:basedOn w:val="Norml"/>
    <w:next w:val="Norml"/>
    <w:link w:val="IdzetChar"/>
    <w:uiPriority w:val="29"/>
    <w:qFormat/>
    <w:rsid w:val="00E170A6"/>
    <w:pPr>
      <w:spacing w:before="200" w:after="0"/>
      <w:ind w:left="360" w:right="360"/>
    </w:pPr>
    <w:rPr>
      <w:i/>
      <w:iCs/>
    </w:rPr>
  </w:style>
  <w:style w:type="character" w:customStyle="1" w:styleId="IdzetChar">
    <w:name w:val="Idézet Char"/>
    <w:link w:val="Idzet"/>
    <w:uiPriority w:val="29"/>
    <w:rsid w:val="00E170A6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170A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KiemeltidzetChar">
    <w:name w:val="Kiemelt idézet Char"/>
    <w:link w:val="Kiemeltidzet"/>
    <w:uiPriority w:val="30"/>
    <w:rsid w:val="00E170A6"/>
    <w:rPr>
      <w:b/>
      <w:bCs/>
      <w:i/>
      <w:iCs/>
    </w:rPr>
  </w:style>
  <w:style w:type="character" w:styleId="Finomkiemels">
    <w:name w:val="Subtle Emphasis"/>
    <w:uiPriority w:val="19"/>
    <w:qFormat/>
    <w:rsid w:val="00E170A6"/>
    <w:rPr>
      <w:i/>
      <w:iCs/>
    </w:rPr>
  </w:style>
  <w:style w:type="character" w:styleId="Erskiemels">
    <w:name w:val="Intense Emphasis"/>
    <w:uiPriority w:val="21"/>
    <w:qFormat/>
    <w:rsid w:val="00E170A6"/>
    <w:rPr>
      <w:b/>
      <w:bCs/>
    </w:rPr>
  </w:style>
  <w:style w:type="character" w:styleId="Finomhivatkozs">
    <w:name w:val="Subtle Reference"/>
    <w:uiPriority w:val="31"/>
    <w:qFormat/>
    <w:rsid w:val="00E170A6"/>
    <w:rPr>
      <w:smallCaps/>
    </w:rPr>
  </w:style>
  <w:style w:type="character" w:styleId="Ershivatkozs">
    <w:name w:val="Intense Reference"/>
    <w:uiPriority w:val="32"/>
    <w:qFormat/>
    <w:rsid w:val="00E170A6"/>
    <w:rPr>
      <w:smallCaps/>
      <w:spacing w:val="5"/>
      <w:u w:val="single"/>
    </w:rPr>
  </w:style>
  <w:style w:type="character" w:styleId="Knyvcme">
    <w:name w:val="Book Title"/>
    <w:uiPriority w:val="33"/>
    <w:qFormat/>
    <w:rsid w:val="00E170A6"/>
    <w:rPr>
      <w:i/>
      <w:iCs/>
      <w:smallCaps/>
      <w:spacing w:val="5"/>
    </w:rPr>
  </w:style>
  <w:style w:type="paragraph" w:styleId="Tartalomjegyzkcmsora">
    <w:name w:val="TOC Heading"/>
    <w:basedOn w:val="Cmsor1"/>
    <w:next w:val="Norml"/>
    <w:uiPriority w:val="39"/>
    <w:qFormat/>
    <w:rsid w:val="00E170A6"/>
    <w:pPr>
      <w:outlineLvl w:val="9"/>
    </w:pPr>
  </w:style>
  <w:style w:type="paragraph" w:styleId="TJ1">
    <w:name w:val="toc 1"/>
    <w:basedOn w:val="Norml"/>
    <w:next w:val="Norml"/>
    <w:autoRedefine/>
    <w:uiPriority w:val="39"/>
    <w:unhideWhenUsed/>
    <w:rsid w:val="00D0732A"/>
  </w:style>
  <w:style w:type="paragraph" w:styleId="TJ2">
    <w:name w:val="toc 2"/>
    <w:basedOn w:val="Norml"/>
    <w:next w:val="Norml"/>
    <w:autoRedefine/>
    <w:uiPriority w:val="39"/>
    <w:unhideWhenUsed/>
    <w:rsid w:val="00D0732A"/>
    <w:pPr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D0732A"/>
    <w:pPr>
      <w:ind w:left="440"/>
    </w:pPr>
  </w:style>
  <w:style w:type="character" w:styleId="Hiperhivatkozs">
    <w:name w:val="Hyperlink"/>
    <w:uiPriority w:val="99"/>
    <w:unhideWhenUsed/>
    <w:rsid w:val="00D0732A"/>
    <w:rPr>
      <w:color w:val="0563C1"/>
      <w:u w:val="single"/>
    </w:rPr>
  </w:style>
  <w:style w:type="character" w:styleId="Feloldatlanmegemlts">
    <w:name w:val="Unresolved Mention"/>
    <w:uiPriority w:val="99"/>
    <w:semiHidden/>
    <w:unhideWhenUsed/>
    <w:rsid w:val="000636E1"/>
    <w:rPr>
      <w:color w:val="605E5C"/>
      <w:shd w:val="clear" w:color="auto" w:fill="E1DFDD"/>
    </w:rPr>
  </w:style>
  <w:style w:type="character" w:styleId="Mrltotthiperhivatkozs">
    <w:name w:val="FollowedHyperlink"/>
    <w:uiPriority w:val="99"/>
    <w:semiHidden/>
    <w:unhideWhenUsed/>
    <w:rsid w:val="000636E1"/>
    <w:rPr>
      <w:color w:val="954F72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E703B1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E703B1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E703B1"/>
    <w:rPr>
      <w:lang w:eastAsia="en-US" w:bidi="en-US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E703B1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E703B1"/>
    <w:rPr>
      <w:b/>
      <w:bCs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5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microsoft.com/office/2018/08/relationships/commentsExtensible" Target="commentsExtensi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microsoft.com/office/2016/09/relationships/commentsIds" Target="commentsId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microsoft.com/office/2011/relationships/commentsExtended" Target="commentsExtended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comments" Target="comments.xml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Igor\Application%20Data\Microsoft\Templates\template%20zavrsni%20rad%20koric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14C7DC4A8C1E1D46B9E1A9A1D8ECE3B1" ma:contentTypeVersion="5" ma:contentTypeDescription="Új dokumentum létrehozása." ma:contentTypeScope="" ma:versionID="1f66cd71206b8806ec113e5dda54cd06">
  <xsd:schema xmlns:xsd="http://www.w3.org/2001/XMLSchema" xmlns:xs="http://www.w3.org/2001/XMLSchema" xmlns:p="http://schemas.microsoft.com/office/2006/metadata/properties" xmlns:ns2="2bb94e2b-9057-4fc7-9dc6-001b0bb039db" targetNamespace="http://schemas.microsoft.com/office/2006/metadata/properties" ma:root="true" ma:fieldsID="fb7f32f711c5914bf54963c58c533667" ns2:_="">
    <xsd:import namespace="2bb94e2b-9057-4fc7-9dc6-001b0bb039d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b94e2b-9057-4fc7-9dc6-001b0bb039d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bb94e2b-9057-4fc7-9dc6-001b0bb039db" xsi:nil="true"/>
  </documentManagement>
</p:properties>
</file>

<file path=customXml/itemProps1.xml><?xml version="1.0" encoding="utf-8"?>
<ds:datastoreItem xmlns:ds="http://schemas.openxmlformats.org/officeDocument/2006/customXml" ds:itemID="{080ECFDD-5C92-4E22-B5D4-CB5B1AD82C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b94e2b-9057-4fc7-9dc6-001b0bb039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013285B-0AAD-4B72-A692-6FF32DCA73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E73C53-AB40-4248-8023-D66BB029AF2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8D8ADEF-5F9F-408D-B427-D6D90B96C241}">
  <ds:schemaRefs>
    <ds:schemaRef ds:uri="http://schemas.microsoft.com/office/2006/metadata/properties"/>
    <ds:schemaRef ds:uri="http://schemas.microsoft.com/office/infopath/2007/PartnerControls"/>
    <ds:schemaRef ds:uri="2bb94e2b-9057-4fc7-9dc6-001b0bb039d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Settings\Igor\Application Data\Microsoft\Templates\template zavrsni rad korice.dot</Template>
  <TotalTime>33</TotalTime>
  <Pages>19</Pages>
  <Words>2178</Words>
  <Characters>15036</Characters>
  <Application>Microsoft Office Word</Application>
  <DocSecurity>0</DocSecurity>
  <Lines>125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László Tamás</dc:creator>
  <cp:keywords/>
  <cp:lastModifiedBy>Beatrix Szabó</cp:lastModifiedBy>
  <cp:revision>60</cp:revision>
  <cp:lastPrinted>2024-04-15T04:59:00Z</cp:lastPrinted>
  <dcterms:created xsi:type="dcterms:W3CDTF">2024-04-18T17:51:00Z</dcterms:created>
  <dcterms:modified xsi:type="dcterms:W3CDTF">2024-05-20T07:07:00Z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0x01010014C7DC4A8C1E1D46B9E1A9A1D8ECE3B1</vt:lpwstr>
  </property>
</Properties>
</file>